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35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1406"/>
        <w:gridCol w:w="5182"/>
        <w:gridCol w:w="540"/>
        <w:gridCol w:w="203"/>
        <w:gridCol w:w="697"/>
        <w:gridCol w:w="120"/>
        <w:gridCol w:w="240"/>
        <w:gridCol w:w="578"/>
        <w:gridCol w:w="643"/>
        <w:gridCol w:w="812"/>
        <w:gridCol w:w="180"/>
      </w:tblGrid>
      <w:tr w:rsidR="00E13E83" w14:paraId="66A4ACFB" w14:textId="77777777" w:rsidTr="00656DB4">
        <w:trPr>
          <w:gridBefore w:val="1"/>
          <w:gridAfter w:val="1"/>
          <w:wBefore w:w="34" w:type="dxa"/>
          <w:wAfter w:w="180" w:type="dxa"/>
        </w:trPr>
        <w:tc>
          <w:tcPr>
            <w:tcW w:w="10421" w:type="dxa"/>
            <w:gridSpan w:val="10"/>
          </w:tcPr>
          <w:p w14:paraId="762F20B2" w14:textId="77777777" w:rsidR="00AC2A41" w:rsidRPr="002A27B0" w:rsidRDefault="00AC2A41" w:rsidP="00AC2A41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2A27B0">
              <w:rPr>
                <w:b/>
                <w:bCs/>
                <w:sz w:val="28"/>
                <w:szCs w:val="28"/>
              </w:rPr>
              <w:t>South East Technological University</w:t>
            </w:r>
          </w:p>
          <w:p w14:paraId="3059231C" w14:textId="77777777" w:rsidR="00E13E83" w:rsidRDefault="00E13E83">
            <w:pPr>
              <w:jc w:val="center"/>
              <w:rPr>
                <w:b/>
              </w:rPr>
            </w:pPr>
          </w:p>
        </w:tc>
      </w:tr>
      <w:tr w:rsidR="00E13E83" w14:paraId="47A3A9E9" w14:textId="77777777" w:rsidTr="00656DB4">
        <w:trPr>
          <w:cantSplit/>
        </w:trPr>
        <w:tc>
          <w:tcPr>
            <w:tcW w:w="73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D01C8" w14:textId="77777777" w:rsidR="00E13E83" w:rsidRDefault="00E13E83">
            <w:pPr>
              <w:jc w:val="center"/>
              <w:rPr>
                <w:b/>
              </w:rPr>
            </w:pPr>
            <w:r>
              <w:rPr>
                <w:b/>
              </w:rPr>
              <w:t>Model Answer(s)/Marking Scheme(s)</w:t>
            </w:r>
          </w:p>
        </w:tc>
        <w:tc>
          <w:tcPr>
            <w:tcW w:w="8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8A455F" w14:textId="77777777" w:rsidR="00E13E83" w:rsidRDefault="00E13E83">
            <w:pPr>
              <w:rPr>
                <w:b/>
              </w:rPr>
            </w:pPr>
            <w:r>
              <w:rPr>
                <w:b/>
              </w:rPr>
              <w:t xml:space="preserve">Page </w:t>
            </w:r>
          </w:p>
        </w:tc>
        <w:tc>
          <w:tcPr>
            <w:tcW w:w="8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594470C" w14:textId="77777777" w:rsidR="00E13E83" w:rsidRDefault="00E13E8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4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47662D0" w14:textId="77777777" w:rsidR="00E13E83" w:rsidRDefault="00E13E83">
            <w:pPr>
              <w:rPr>
                <w:b/>
              </w:rPr>
            </w:pPr>
            <w:r>
              <w:rPr>
                <w:b/>
              </w:rPr>
              <w:t>of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CB99C09" w14:textId="52FD22AE" w:rsidR="00E13E83" w:rsidRDefault="000D22DE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055A4" w14:paraId="6B44DDF9" w14:textId="77777777" w:rsidTr="00F0099B">
        <w:trPr>
          <w:cantSplit/>
          <w:trHeight w:val="302"/>
        </w:trPr>
        <w:tc>
          <w:tcPr>
            <w:tcW w:w="14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A5507A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 xml:space="preserve">Course: </w:t>
            </w:r>
          </w:p>
        </w:tc>
        <w:tc>
          <w:tcPr>
            <w:tcW w:w="572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0D2C17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>Various Computing year 2</w:t>
            </w:r>
          </w:p>
        </w:tc>
        <w:tc>
          <w:tcPr>
            <w:tcW w:w="1260" w:type="dxa"/>
            <w:gridSpan w:val="4"/>
            <w:tcBorders>
              <w:top w:val="single" w:sz="6" w:space="0" w:color="auto"/>
              <w:left w:val="single" w:sz="6" w:space="0" w:color="auto"/>
            </w:tcBorders>
          </w:tcPr>
          <w:p w14:paraId="39614B0B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>Sitting</w:t>
            </w:r>
          </w:p>
        </w:tc>
        <w:tc>
          <w:tcPr>
            <w:tcW w:w="2213" w:type="dxa"/>
            <w:gridSpan w:val="4"/>
            <w:tcBorders>
              <w:top w:val="single" w:sz="6" w:space="0" w:color="auto"/>
              <w:right w:val="single" w:sz="6" w:space="0" w:color="auto"/>
            </w:tcBorders>
          </w:tcPr>
          <w:p w14:paraId="6488B2EB" w14:textId="3DF1B453" w:rsidR="00E055A4" w:rsidRDefault="00E055A4" w:rsidP="00F0099B">
            <w:pPr>
              <w:rPr>
                <w:b/>
              </w:rPr>
            </w:pPr>
            <w:r>
              <w:rPr>
                <w:b/>
                <w:bCs/>
              </w:rPr>
              <w:t>Summer 2023</w:t>
            </w:r>
          </w:p>
        </w:tc>
      </w:tr>
      <w:tr w:rsidR="00E055A4" w14:paraId="5010213A" w14:textId="77777777" w:rsidTr="00F0099B">
        <w:tc>
          <w:tcPr>
            <w:tcW w:w="14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049C48" w14:textId="77777777" w:rsidR="00E055A4" w:rsidRDefault="00E055A4" w:rsidP="00F0099B">
            <w:pPr>
              <w:rPr>
                <w:b/>
              </w:rPr>
            </w:pPr>
          </w:p>
          <w:p w14:paraId="67EC55B0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 xml:space="preserve">Subject:                                              </w:t>
            </w:r>
          </w:p>
          <w:p w14:paraId="70A0317A" w14:textId="77777777" w:rsidR="00E055A4" w:rsidRDefault="00E055A4" w:rsidP="00F0099B">
            <w:pPr>
              <w:rPr>
                <w:b/>
              </w:rPr>
            </w:pPr>
          </w:p>
        </w:tc>
        <w:tc>
          <w:tcPr>
            <w:tcW w:w="518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70EC7" w14:textId="77777777" w:rsidR="00E055A4" w:rsidRDefault="00E055A4" w:rsidP="00F0099B">
            <w:pPr>
              <w:rPr>
                <w:b/>
              </w:rPr>
            </w:pPr>
          </w:p>
          <w:p w14:paraId="5A1ED311" w14:textId="77777777" w:rsidR="00E055A4" w:rsidRDefault="00E055A4" w:rsidP="00F0099B">
            <w:pPr>
              <w:rPr>
                <w:b/>
              </w:rPr>
            </w:pPr>
            <w:r w:rsidRPr="009C7E50">
              <w:rPr>
                <w:b/>
              </w:rPr>
              <w:t>Statistics and Probability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9406CB" w14:textId="77777777" w:rsidR="00E055A4" w:rsidRDefault="00E055A4" w:rsidP="00F0099B">
            <w:pPr>
              <w:rPr>
                <w:b/>
              </w:rPr>
            </w:pPr>
          </w:p>
          <w:p w14:paraId="28D58EDC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>Examiner:</w:t>
            </w:r>
          </w:p>
        </w:tc>
        <w:tc>
          <w:tcPr>
            <w:tcW w:w="2573" w:type="dxa"/>
            <w:gridSpan w:val="6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6642B" w14:textId="77777777" w:rsidR="00E055A4" w:rsidRDefault="00E055A4" w:rsidP="00F0099B">
            <w:pPr>
              <w:rPr>
                <w:b/>
              </w:rPr>
            </w:pPr>
          </w:p>
          <w:p w14:paraId="72CD7BB7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>Frank Leonard</w:t>
            </w:r>
          </w:p>
        </w:tc>
      </w:tr>
    </w:tbl>
    <w:p w14:paraId="15D790C1" w14:textId="6BE3CDDE" w:rsidR="00E055A4" w:rsidRDefault="00E055A4" w:rsidP="00E055A4"/>
    <w:tbl>
      <w:tblPr>
        <w:tblW w:w="1063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6440"/>
        <w:gridCol w:w="2268"/>
        <w:gridCol w:w="709"/>
      </w:tblGrid>
      <w:tr w:rsidR="00925370" w:rsidRPr="00AB1F68" w14:paraId="7F941901" w14:textId="77777777" w:rsidTr="005C266F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38962F63" w14:textId="77777777" w:rsidR="00925370" w:rsidRPr="00925370" w:rsidRDefault="00925370" w:rsidP="001C3346">
            <w:pPr>
              <w:jc w:val="right"/>
              <w:rPr>
                <w:b/>
              </w:rPr>
            </w:pPr>
            <w:r w:rsidRPr="00925370">
              <w:rPr>
                <w:b/>
              </w:rPr>
              <w:t>Question</w:t>
            </w:r>
          </w:p>
          <w:p w14:paraId="74A4B0F8" w14:textId="77777777" w:rsidR="00925370" w:rsidRPr="00925370" w:rsidRDefault="00925370" w:rsidP="001C3346">
            <w:pPr>
              <w:jc w:val="right"/>
              <w:rPr>
                <w:b/>
              </w:rPr>
            </w:pPr>
            <w:r w:rsidRPr="00925370">
              <w:rPr>
                <w:b/>
              </w:rPr>
              <w:t>1 (a)</w:t>
            </w:r>
          </w:p>
        </w:tc>
        <w:tc>
          <w:tcPr>
            <w:tcW w:w="8708" w:type="dxa"/>
            <w:gridSpan w:val="2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tbl>
            <w:tblPr>
              <w:tblW w:w="7403" w:type="dxa"/>
              <w:tblLayout w:type="fixed"/>
              <w:tblLook w:val="04A0" w:firstRow="1" w:lastRow="0" w:firstColumn="1" w:lastColumn="0" w:noHBand="0" w:noVBand="1"/>
            </w:tblPr>
            <w:tblGrid>
              <w:gridCol w:w="1340"/>
              <w:gridCol w:w="960"/>
              <w:gridCol w:w="960"/>
              <w:gridCol w:w="522"/>
              <w:gridCol w:w="611"/>
              <w:gridCol w:w="1090"/>
              <w:gridCol w:w="960"/>
              <w:gridCol w:w="960"/>
            </w:tblGrid>
            <w:tr w:rsidR="00925370" w14:paraId="7F501776" w14:textId="77777777" w:rsidTr="00925370">
              <w:trPr>
                <w:trHeight w:val="290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826BB9" w14:textId="77777777" w:rsidR="00925370" w:rsidRDefault="00925370" w:rsidP="00925370">
                  <w:pPr>
                    <w:rPr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6B6B28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FA93EF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Female</w:t>
                  </w:r>
                </w:p>
              </w:tc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09E65B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6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D7032E" w14:textId="77777777" w:rsidR="00925370" w:rsidRDefault="00925370" w:rsidP="0092537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(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0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A1D88D" w14:textId="77777777" w:rsidR="00925370" w:rsidRDefault="00925370" w:rsidP="0092537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Pr(C)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FD4EB9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12/30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C1DD35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0.40</w:t>
                  </w:r>
                </w:p>
              </w:tc>
            </w:tr>
            <w:tr w:rsidR="00925370" w14:paraId="43E102B6" w14:textId="77777777" w:rsidTr="00925370">
              <w:trPr>
                <w:trHeight w:val="290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A10892" w14:textId="77777777" w:rsidR="00925370" w:rsidRDefault="00925370" w:rsidP="0092537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Science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D2A8DF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A55911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56A3CA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6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D64238" w14:textId="77777777" w:rsidR="00925370" w:rsidRDefault="00925370" w:rsidP="0092537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(ii)</w:t>
                  </w:r>
                </w:p>
              </w:tc>
              <w:tc>
                <w:tcPr>
                  <w:tcW w:w="10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B71CE8" w14:textId="00F71DBB" w:rsidR="00925370" w:rsidRDefault="00925370" w:rsidP="0092537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Pr(F 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sym w:font="Symbol" w:char="F0C7"/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C)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DCE3D2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4/30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1CCC93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0.13</w:t>
                  </w:r>
                </w:p>
              </w:tc>
            </w:tr>
            <w:tr w:rsidR="00925370" w14:paraId="2A34C110" w14:textId="77777777" w:rsidTr="00925370">
              <w:trPr>
                <w:trHeight w:val="290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31DBC2" w14:textId="77777777" w:rsidR="00925370" w:rsidRDefault="00925370" w:rsidP="0092537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Computing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C85A92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477C9E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846A41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6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ED0393" w14:textId="77777777" w:rsidR="00925370" w:rsidRDefault="00925370" w:rsidP="0092537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(iii)</w:t>
                  </w:r>
                </w:p>
              </w:tc>
              <w:tc>
                <w:tcPr>
                  <w:tcW w:w="10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AF0592" w14:textId="77777777" w:rsidR="00925370" w:rsidRDefault="00925370" w:rsidP="0092537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Pr(F | S)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75813D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9/18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EBDAC7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0.50</w:t>
                  </w:r>
                </w:p>
              </w:tc>
            </w:tr>
            <w:tr w:rsidR="00925370" w14:paraId="0BA712D2" w14:textId="77777777" w:rsidTr="00925370">
              <w:trPr>
                <w:trHeight w:val="290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DF4234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FB91FE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1C9398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56EB49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6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8D2AC9" w14:textId="77777777" w:rsidR="00925370" w:rsidRDefault="00925370" w:rsidP="00925370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(iv)</w:t>
                  </w:r>
                </w:p>
              </w:tc>
              <w:tc>
                <w:tcPr>
                  <w:tcW w:w="10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AF1DA3" w14:textId="77777777" w:rsidR="00925370" w:rsidRDefault="00925370" w:rsidP="0092537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Pr(S | F)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10CE07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9/13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BCDE3F" w14:textId="77777777" w:rsidR="00925370" w:rsidRDefault="00925370" w:rsidP="00925370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0.69</w:t>
                  </w:r>
                </w:p>
              </w:tc>
            </w:tr>
          </w:tbl>
          <w:p w14:paraId="0C72E0EE" w14:textId="0AC4AA33" w:rsidR="00925370" w:rsidRPr="00AB1F68" w:rsidRDefault="00925370" w:rsidP="00925370">
            <w:pPr>
              <w:rPr>
                <w:color w:val="FF000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22D8FD3" w14:textId="77777777" w:rsidR="00925370" w:rsidRPr="00925370" w:rsidRDefault="00925370" w:rsidP="001C3346">
            <w:pPr>
              <w:jc w:val="right"/>
              <w:rPr>
                <w:iCs/>
              </w:rPr>
            </w:pPr>
            <w:r w:rsidRPr="00925370">
              <w:rPr>
                <w:iCs/>
              </w:rPr>
              <w:t>2</w:t>
            </w:r>
          </w:p>
          <w:p w14:paraId="4B4D9A83" w14:textId="77777777" w:rsidR="00925370" w:rsidRPr="00925370" w:rsidRDefault="00925370" w:rsidP="001C3346">
            <w:pPr>
              <w:jc w:val="right"/>
              <w:rPr>
                <w:iCs/>
              </w:rPr>
            </w:pPr>
            <w:r w:rsidRPr="00925370">
              <w:rPr>
                <w:iCs/>
              </w:rPr>
              <w:t>2</w:t>
            </w:r>
          </w:p>
          <w:p w14:paraId="7ACFF1B6" w14:textId="77777777" w:rsidR="00925370" w:rsidRPr="00925370" w:rsidRDefault="00925370" w:rsidP="001C3346">
            <w:pPr>
              <w:jc w:val="right"/>
              <w:rPr>
                <w:iCs/>
              </w:rPr>
            </w:pPr>
            <w:r w:rsidRPr="00925370">
              <w:rPr>
                <w:iCs/>
              </w:rPr>
              <w:t>2</w:t>
            </w:r>
          </w:p>
          <w:p w14:paraId="22465769" w14:textId="1678BE91" w:rsidR="00925370" w:rsidRPr="00925370" w:rsidRDefault="00925370" w:rsidP="001C3346">
            <w:pPr>
              <w:jc w:val="right"/>
              <w:rPr>
                <w:iCs/>
                <w:color w:val="FF0000"/>
              </w:rPr>
            </w:pPr>
            <w:r w:rsidRPr="00925370">
              <w:rPr>
                <w:iCs/>
              </w:rPr>
              <w:t>2</w:t>
            </w:r>
          </w:p>
        </w:tc>
      </w:tr>
      <w:tr w:rsidR="005C266F" w:rsidRPr="005C266F" w14:paraId="1397450D" w14:textId="77777777" w:rsidTr="005C266F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6F902E9A" w14:textId="77777777" w:rsidR="00925370" w:rsidRPr="005C266F" w:rsidRDefault="00925370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 xml:space="preserve"> (b)</w:t>
            </w:r>
          </w:p>
        </w:tc>
        <w:tc>
          <w:tcPr>
            <w:tcW w:w="8708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7E3E14B8" w14:textId="77777777" w:rsidR="00925370" w:rsidRDefault="005C266F" w:rsidP="005C266F">
            <w:pPr>
              <w:tabs>
                <w:tab w:val="left" w:pos="1674"/>
              </w:tabs>
            </w:pPr>
            <w:r w:rsidRPr="005C266F">
              <w:t>Analogou</w:t>
            </w:r>
            <w:r>
              <w:t>s to shared birthday problem</w:t>
            </w:r>
          </w:p>
          <w:p w14:paraId="45BBBDFB" w14:textId="77777777" w:rsidR="005C266F" w:rsidRDefault="005C266F" w:rsidP="005C266F">
            <w:pPr>
              <w:tabs>
                <w:tab w:val="left" w:pos="1674"/>
              </w:tabs>
            </w:pPr>
            <w:r>
              <w:t xml:space="preserve">Pr(no repeat when 12 items are selected from 30) = </w:t>
            </w:r>
            <w:r>
              <w:rPr>
                <w:vertAlign w:val="superscript"/>
              </w:rPr>
              <w:t>30</w:t>
            </w:r>
            <w:r>
              <w:t>P</w:t>
            </w:r>
            <w:r>
              <w:rPr>
                <w:vertAlign w:val="subscript"/>
              </w:rPr>
              <w:t>12</w:t>
            </w:r>
            <w:r>
              <w:t>/30</w:t>
            </w:r>
            <w:r>
              <w:rPr>
                <w:vertAlign w:val="superscript"/>
              </w:rPr>
              <w:t>12</w:t>
            </w:r>
            <w:r>
              <w:t xml:space="preserve"> = 0.078 (8%)</w:t>
            </w:r>
          </w:p>
          <w:p w14:paraId="236020CE" w14:textId="77777777" w:rsidR="005C266F" w:rsidRDefault="005C266F" w:rsidP="005C266F">
            <w:pPr>
              <w:tabs>
                <w:tab w:val="left" w:pos="1674"/>
              </w:tabs>
            </w:pPr>
            <w:r>
              <w:t>Pr(at least some repeats) = 0.922 (92%)</w:t>
            </w:r>
          </w:p>
          <w:p w14:paraId="09D9C68A" w14:textId="3FCB6E5B" w:rsidR="005C266F" w:rsidRPr="005C266F" w:rsidRDefault="005C266F" w:rsidP="005C266F">
            <w:pPr>
              <w:tabs>
                <w:tab w:val="left" w:pos="1674"/>
              </w:tabs>
            </w:pPr>
            <w:r>
              <w:t>Some grounds for suspicion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6" w:space="0" w:color="auto"/>
            </w:tcBorders>
          </w:tcPr>
          <w:p w14:paraId="222F8957" w14:textId="77777777" w:rsidR="00925370" w:rsidRDefault="005C266F" w:rsidP="001C3346">
            <w:pPr>
              <w:jc w:val="right"/>
              <w:rPr>
                <w:iCs/>
              </w:rPr>
            </w:pPr>
            <w:r>
              <w:rPr>
                <w:iCs/>
              </w:rPr>
              <w:t>2</w:t>
            </w:r>
          </w:p>
          <w:p w14:paraId="498F9A25" w14:textId="77777777" w:rsidR="005C266F" w:rsidRDefault="005C266F" w:rsidP="001C3346">
            <w:pPr>
              <w:jc w:val="right"/>
              <w:rPr>
                <w:iCs/>
              </w:rPr>
            </w:pPr>
            <w:r>
              <w:rPr>
                <w:iCs/>
              </w:rPr>
              <w:t>2</w:t>
            </w:r>
          </w:p>
          <w:p w14:paraId="6BFBE3F7" w14:textId="77777777" w:rsidR="005C266F" w:rsidRDefault="005C266F" w:rsidP="001C3346">
            <w:pPr>
              <w:jc w:val="right"/>
              <w:rPr>
                <w:iCs/>
              </w:rPr>
            </w:pPr>
            <w:r>
              <w:rPr>
                <w:iCs/>
              </w:rPr>
              <w:t>2</w:t>
            </w:r>
          </w:p>
          <w:p w14:paraId="28D87899" w14:textId="396570D1" w:rsidR="005C266F" w:rsidRPr="005C266F" w:rsidRDefault="005C266F" w:rsidP="001C3346">
            <w:pPr>
              <w:jc w:val="right"/>
              <w:rPr>
                <w:iCs/>
              </w:rPr>
            </w:pPr>
            <w:r>
              <w:rPr>
                <w:iCs/>
              </w:rPr>
              <w:t>2</w:t>
            </w:r>
          </w:p>
        </w:tc>
      </w:tr>
      <w:tr w:rsidR="0016121D" w:rsidRPr="005C266F" w14:paraId="0AD56FD9" w14:textId="77777777" w:rsidTr="0016121D">
        <w:trPr>
          <w:trHeight w:val="372"/>
        </w:trPr>
        <w:tc>
          <w:tcPr>
            <w:tcW w:w="121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D40B16E" w14:textId="77777777" w:rsidR="0016121D" w:rsidRPr="005C266F" w:rsidRDefault="0016121D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>(c)</w:t>
            </w:r>
          </w:p>
        </w:tc>
        <w:tc>
          <w:tcPr>
            <w:tcW w:w="6440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EB87DD0" w14:textId="77777777" w:rsidR="0016121D" w:rsidRDefault="0016121D" w:rsidP="0016121D">
            <w:pPr>
              <w:rPr>
                <w:noProof/>
                <w:lang w:eastAsia="en-GB"/>
              </w:rPr>
            </w:pPr>
            <w:r w:rsidRPr="0016121D">
              <w:rPr>
                <w:noProof/>
                <w:vertAlign w:val="superscript"/>
                <w:lang w:eastAsia="en-GB"/>
              </w:rPr>
              <w:drawing>
                <wp:inline distT="0" distB="0" distL="0" distR="0" wp14:anchorId="6483235E" wp14:editId="219A773C">
                  <wp:extent cx="3823861" cy="1333041"/>
                  <wp:effectExtent l="0" t="0" r="5715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614" cy="136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F430BEF" w14:textId="77777777" w:rsidR="0016121D" w:rsidRPr="0016121D" w:rsidRDefault="0016121D" w:rsidP="0016121D">
            <w:pPr>
              <w:rPr>
                <w:i/>
                <w:iCs/>
                <w:noProof/>
                <w:lang w:eastAsia="en-GB"/>
              </w:rPr>
            </w:pPr>
          </w:p>
          <w:p w14:paraId="23B8FD1B" w14:textId="77777777" w:rsidR="0016121D" w:rsidRPr="0016121D" w:rsidRDefault="0016121D" w:rsidP="0016121D">
            <w:pPr>
              <w:rPr>
                <w:i/>
                <w:iCs/>
                <w:noProof/>
                <w:lang w:eastAsia="en-GB"/>
              </w:rPr>
            </w:pPr>
          </w:p>
          <w:p w14:paraId="231A3A6B" w14:textId="5A2DA252" w:rsidR="0016121D" w:rsidRPr="0016121D" w:rsidRDefault="0016121D" w:rsidP="0016121D">
            <w:pPr>
              <w:rPr>
                <w:i/>
                <w:iCs/>
                <w:noProof/>
                <w:lang w:eastAsia="en-GB"/>
              </w:rPr>
            </w:pPr>
            <w:r w:rsidRPr="0016121D">
              <w:rPr>
                <w:i/>
                <w:iCs/>
                <w:noProof/>
                <w:lang w:eastAsia="en-GB"/>
              </w:rPr>
              <w:t>Part tree dig</w:t>
            </w:r>
          </w:p>
          <w:p w14:paraId="5185A80C" w14:textId="77777777" w:rsidR="0016121D" w:rsidRPr="0016121D" w:rsidRDefault="0016121D" w:rsidP="0016121D">
            <w:pPr>
              <w:rPr>
                <w:i/>
                <w:iCs/>
                <w:noProof/>
                <w:lang w:eastAsia="en-GB"/>
              </w:rPr>
            </w:pPr>
          </w:p>
          <w:p w14:paraId="410C616A" w14:textId="0AD2BC12" w:rsidR="0016121D" w:rsidRPr="0016121D" w:rsidRDefault="0016121D" w:rsidP="0016121D">
            <w:pPr>
              <w:rPr>
                <w:i/>
                <w:iCs/>
                <w:noProof/>
                <w:lang w:eastAsia="en-GB"/>
              </w:rPr>
            </w:pPr>
            <w:r w:rsidRPr="0016121D">
              <w:rPr>
                <w:i/>
                <w:iCs/>
                <w:noProof/>
                <w:lang w:eastAsia="en-GB"/>
              </w:rPr>
              <w:t>Full tree dig</w:t>
            </w:r>
          </w:p>
          <w:p w14:paraId="27C43156" w14:textId="614577A8" w:rsidR="0016121D" w:rsidRPr="005C266F" w:rsidRDefault="0016121D" w:rsidP="0016121D">
            <w:pPr>
              <w:rPr>
                <w:noProof/>
                <w:lang w:eastAsia="en-GB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6A1428F" w14:textId="77777777" w:rsidR="0016121D" w:rsidRDefault="0016121D" w:rsidP="0016121D">
            <w:pPr>
              <w:jc w:val="right"/>
              <w:rPr>
                <w:iCs/>
              </w:rPr>
            </w:pPr>
          </w:p>
          <w:p w14:paraId="2A0A5BE4" w14:textId="77777777" w:rsidR="0016121D" w:rsidRDefault="0016121D" w:rsidP="0016121D">
            <w:pPr>
              <w:jc w:val="right"/>
              <w:rPr>
                <w:iCs/>
              </w:rPr>
            </w:pPr>
          </w:p>
          <w:p w14:paraId="72B22CF5" w14:textId="77777777" w:rsidR="0016121D" w:rsidRDefault="0016121D" w:rsidP="0016121D">
            <w:pPr>
              <w:jc w:val="right"/>
              <w:rPr>
                <w:iCs/>
              </w:rPr>
            </w:pPr>
            <w:r>
              <w:rPr>
                <w:iCs/>
              </w:rPr>
              <w:t>3</w:t>
            </w:r>
          </w:p>
          <w:p w14:paraId="4A164558" w14:textId="77777777" w:rsidR="0016121D" w:rsidRDefault="0016121D" w:rsidP="0016121D">
            <w:pPr>
              <w:jc w:val="right"/>
              <w:rPr>
                <w:iCs/>
              </w:rPr>
            </w:pPr>
          </w:p>
          <w:p w14:paraId="2EEE8975" w14:textId="77777777" w:rsidR="0016121D" w:rsidRDefault="0016121D" w:rsidP="0016121D">
            <w:pPr>
              <w:jc w:val="right"/>
              <w:rPr>
                <w:iCs/>
              </w:rPr>
            </w:pPr>
            <w:r>
              <w:rPr>
                <w:iCs/>
              </w:rPr>
              <w:t>3</w:t>
            </w:r>
          </w:p>
          <w:p w14:paraId="1E94E0E4" w14:textId="77777777" w:rsidR="0016121D" w:rsidRDefault="0016121D" w:rsidP="0016121D">
            <w:pPr>
              <w:jc w:val="right"/>
              <w:rPr>
                <w:iCs/>
              </w:rPr>
            </w:pPr>
          </w:p>
          <w:p w14:paraId="081AE525" w14:textId="7C50F477" w:rsidR="0016121D" w:rsidRPr="005C266F" w:rsidRDefault="0016121D" w:rsidP="0016121D">
            <w:pPr>
              <w:jc w:val="right"/>
              <w:rPr>
                <w:iCs/>
              </w:rPr>
            </w:pPr>
            <w:r>
              <w:rPr>
                <w:iCs/>
              </w:rPr>
              <w:t>3</w:t>
            </w:r>
          </w:p>
        </w:tc>
      </w:tr>
    </w:tbl>
    <w:p w14:paraId="39307C2C" w14:textId="3133866F" w:rsidR="00925370" w:rsidRPr="005C266F" w:rsidRDefault="00925370" w:rsidP="00925370">
      <w:r w:rsidRPr="005C266F">
        <w:tab/>
      </w:r>
    </w:p>
    <w:tbl>
      <w:tblPr>
        <w:tblW w:w="1063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8708"/>
        <w:gridCol w:w="709"/>
      </w:tblGrid>
      <w:tr w:rsidR="005C266F" w:rsidRPr="005C266F" w14:paraId="0208AB95" w14:textId="77777777" w:rsidTr="006A54C1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392242C9" w14:textId="77777777" w:rsidR="00925370" w:rsidRPr="005C266F" w:rsidRDefault="00925370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>Question</w:t>
            </w:r>
          </w:p>
          <w:p w14:paraId="7268F272" w14:textId="2581D6B1" w:rsidR="00925370" w:rsidRPr="005C266F" w:rsidRDefault="0016121D" w:rsidP="001C3346">
            <w:pPr>
              <w:jc w:val="right"/>
              <w:rPr>
                <w:b/>
              </w:rPr>
            </w:pPr>
            <w:r>
              <w:rPr>
                <w:b/>
              </w:rPr>
              <w:t xml:space="preserve">2 </w:t>
            </w:r>
            <w:r w:rsidR="00925370" w:rsidRPr="005C266F">
              <w:rPr>
                <w:b/>
              </w:rPr>
              <w:t>(a)</w:t>
            </w:r>
          </w:p>
        </w:tc>
        <w:tc>
          <w:tcPr>
            <w:tcW w:w="870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2660AF63" w14:textId="6A1C8F2D" w:rsidR="006A54C1" w:rsidRDefault="006A54C1" w:rsidP="001C3346">
            <w:r>
              <w:t>Let X = # arrivals in 2 hours</w:t>
            </w:r>
          </w:p>
          <w:p w14:paraId="14D6427D" w14:textId="48F33BF6" w:rsidR="0016121D" w:rsidRPr="006A54C1" w:rsidRDefault="006A54C1" w:rsidP="001C3346">
            <w:r>
              <w:t xml:space="preserve">X ~ </w:t>
            </w:r>
            <w:r w:rsidR="0016121D">
              <w:t>Poi</w:t>
            </w:r>
            <w:r>
              <w:t>(</w:t>
            </w:r>
            <w:r>
              <w:sym w:font="Symbol" w:char="F06C"/>
            </w:r>
            <w:r>
              <w:t>) so Pr(X = k) = P</w:t>
            </w:r>
            <w:r>
              <w:rPr>
                <w:vertAlign w:val="subscript"/>
              </w:rPr>
              <w:t>k</w:t>
            </w:r>
            <w:r>
              <w:t xml:space="preserve"> = e</w:t>
            </w:r>
            <w:r>
              <w:rPr>
                <w:vertAlign w:val="superscript"/>
              </w:rPr>
              <w:t>-</w:t>
            </w:r>
            <w:r>
              <w:rPr>
                <w:vertAlign w:val="superscript"/>
              </w:rPr>
              <w:sym w:font="Symbol" w:char="F06C"/>
            </w:r>
            <w:r>
              <w:sym w:font="Symbol" w:char="F06C"/>
            </w:r>
            <w:r>
              <w:rPr>
                <w:vertAlign w:val="superscript"/>
              </w:rPr>
              <w:t>k</w:t>
            </w:r>
            <w:r>
              <w:t>/k!</w:t>
            </w:r>
          </w:p>
          <w:p w14:paraId="137D7245" w14:textId="6E5B473E" w:rsidR="006A54C1" w:rsidRDefault="006A54C1" w:rsidP="001C3346">
            <w:r>
              <w:sym w:font="Symbol" w:char="F06C"/>
            </w:r>
            <w:r>
              <w:t xml:space="preserve"> =  4.278 arrivals / 2 hours</w:t>
            </w:r>
          </w:p>
          <w:p w14:paraId="3EC90C83" w14:textId="43E5DA38" w:rsidR="006A54C1" w:rsidRDefault="006A54C1" w:rsidP="001C3346">
            <w:r>
              <w:t xml:space="preserve">Pr(X </w:t>
            </w:r>
            <w:r>
              <w:sym w:font="Symbol" w:char="F0B3"/>
            </w:r>
            <w:r>
              <w:t xml:space="preserve"> 3) = 1 – Pr(X </w:t>
            </w:r>
            <w:r>
              <w:sym w:font="Symbol" w:char="F0A3"/>
            </w:r>
            <w:r>
              <w:t xml:space="preserve"> 2)</w:t>
            </w:r>
          </w:p>
          <w:p w14:paraId="2EFDEDB4" w14:textId="1093B7FD" w:rsidR="005013DC" w:rsidRDefault="005013DC" w:rsidP="001C3346">
            <w:r>
              <w:t xml:space="preserve">= </w:t>
            </w:r>
            <w:r w:rsidR="006A54C1">
              <w:t>1 – [P</w:t>
            </w:r>
            <w:r w:rsidR="006A54C1">
              <w:rPr>
                <w:vertAlign w:val="subscript"/>
              </w:rPr>
              <w:t>0</w:t>
            </w:r>
            <w:r w:rsidR="006A54C1">
              <w:t xml:space="preserve"> + P</w:t>
            </w:r>
            <w:r w:rsidR="006A54C1">
              <w:rPr>
                <w:vertAlign w:val="subscript"/>
              </w:rPr>
              <w:t>1</w:t>
            </w:r>
            <w:r w:rsidR="006A54C1">
              <w:t xml:space="preserve"> + P</w:t>
            </w:r>
            <w:r w:rsidR="006A54C1">
              <w:rPr>
                <w:vertAlign w:val="subscript"/>
              </w:rPr>
              <w:t>2</w:t>
            </w:r>
            <w:r w:rsidR="006A54C1">
              <w:t>]</w:t>
            </w:r>
          </w:p>
          <w:p w14:paraId="3F29E445" w14:textId="3B0AF8F7" w:rsidR="0016121D" w:rsidRPr="005C266F" w:rsidRDefault="006A54C1" w:rsidP="001C3346">
            <w:r>
              <w:t>= 0.8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6652CA6" w14:textId="1DE84F84" w:rsidR="00925370" w:rsidRDefault="00925370" w:rsidP="001C3346">
            <w:pPr>
              <w:jc w:val="right"/>
            </w:pPr>
          </w:p>
          <w:p w14:paraId="3ACE15DC" w14:textId="77777777" w:rsidR="006A54C1" w:rsidRDefault="006A54C1" w:rsidP="001C3346">
            <w:pPr>
              <w:jc w:val="right"/>
            </w:pPr>
            <w:r>
              <w:t>2</w:t>
            </w:r>
          </w:p>
          <w:p w14:paraId="51BAA601" w14:textId="13CA9FB4" w:rsidR="006A54C1" w:rsidRDefault="005013DC" w:rsidP="001C3346">
            <w:pPr>
              <w:jc w:val="right"/>
            </w:pPr>
            <w:r>
              <w:t>2</w:t>
            </w:r>
          </w:p>
          <w:p w14:paraId="02CFC676" w14:textId="49E969B3" w:rsidR="006A54C1" w:rsidRDefault="006A54C1" w:rsidP="001C3346">
            <w:pPr>
              <w:jc w:val="right"/>
            </w:pPr>
            <w:r>
              <w:t>2</w:t>
            </w:r>
          </w:p>
          <w:p w14:paraId="2125EBF7" w14:textId="77777777" w:rsidR="006A54C1" w:rsidRDefault="006A54C1" w:rsidP="006A54C1">
            <w:pPr>
              <w:jc w:val="right"/>
            </w:pPr>
            <w:r>
              <w:t>2</w:t>
            </w:r>
          </w:p>
          <w:p w14:paraId="4526F16D" w14:textId="46DA2D5C" w:rsidR="005013DC" w:rsidRPr="005C266F" w:rsidRDefault="005013DC" w:rsidP="006A54C1">
            <w:pPr>
              <w:jc w:val="right"/>
            </w:pPr>
            <w:r>
              <w:t>2</w:t>
            </w:r>
          </w:p>
        </w:tc>
      </w:tr>
      <w:tr w:rsidR="005C266F" w:rsidRPr="005C266F" w14:paraId="435C6469" w14:textId="77777777" w:rsidTr="006A54C1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21AB2376" w14:textId="77777777" w:rsidR="00925370" w:rsidRPr="005C266F" w:rsidRDefault="00925370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 xml:space="preserve"> (b)</w:t>
            </w:r>
          </w:p>
        </w:tc>
        <w:tc>
          <w:tcPr>
            <w:tcW w:w="8708" w:type="dxa"/>
            <w:tcBorders>
              <w:left w:val="single" w:sz="4" w:space="0" w:color="auto"/>
              <w:right w:val="single" w:sz="6" w:space="0" w:color="auto"/>
            </w:tcBorders>
          </w:tcPr>
          <w:p w14:paraId="62E6BFF3" w14:textId="77777777" w:rsidR="00925370" w:rsidRDefault="00AF41C9" w:rsidP="001C3346">
            <w:r>
              <w:t>Let Y = # of chartered flights out of next 9</w:t>
            </w:r>
          </w:p>
          <w:p w14:paraId="4D4C01E0" w14:textId="77777777" w:rsidR="00AF41C9" w:rsidRDefault="00AF41C9" w:rsidP="001C3346">
            <w:pPr>
              <w:rPr>
                <w:vertAlign w:val="superscript"/>
              </w:rPr>
            </w:pPr>
            <w:r>
              <w:t xml:space="preserve">Y ~ bin(9, 0.154) so Pr(X = k) = </w:t>
            </w:r>
            <w:r w:rsidR="005013DC">
              <w:t>P</w:t>
            </w:r>
            <w:r w:rsidR="005013DC">
              <w:rPr>
                <w:vertAlign w:val="subscript"/>
              </w:rPr>
              <w:t xml:space="preserve">k </w:t>
            </w:r>
            <w:r w:rsidR="005013DC">
              <w:t xml:space="preserve">= </w:t>
            </w:r>
            <w:r>
              <w:rPr>
                <w:vertAlign w:val="superscript"/>
              </w:rPr>
              <w:t>9</w:t>
            </w:r>
            <w:r>
              <w:t>C</w:t>
            </w:r>
            <w:r>
              <w:softHyphen/>
            </w:r>
            <w:r>
              <w:softHyphen/>
            </w:r>
            <w:r>
              <w:rPr>
                <w:vertAlign w:val="subscript"/>
              </w:rPr>
              <w:t>k</w:t>
            </w:r>
            <w:r>
              <w:t>(0.154)</w:t>
            </w:r>
            <w:r>
              <w:rPr>
                <w:vertAlign w:val="superscript"/>
              </w:rPr>
              <w:t>k</w:t>
            </w:r>
            <w:r>
              <w:t>(0.845)</w:t>
            </w:r>
            <w:r>
              <w:rPr>
                <w:vertAlign w:val="superscript"/>
              </w:rPr>
              <w:t>9-k</w:t>
            </w:r>
          </w:p>
          <w:p w14:paraId="37CE4DC1" w14:textId="4DA64718" w:rsidR="005013DC" w:rsidRDefault="005013DC" w:rsidP="005013DC">
            <w:r>
              <w:t xml:space="preserve">Pr(Y </w:t>
            </w:r>
            <w:r>
              <w:sym w:font="Symbol" w:char="F0A3"/>
            </w:r>
            <w:r>
              <w:t xml:space="preserve"> 2)</w:t>
            </w:r>
          </w:p>
          <w:p w14:paraId="2DF7770B" w14:textId="77777777" w:rsidR="005013DC" w:rsidRDefault="005013DC" w:rsidP="005013DC">
            <w:r>
              <w:t>P</w:t>
            </w:r>
            <w:r>
              <w:rPr>
                <w:vertAlign w:val="subscript"/>
              </w:rPr>
              <w:t>0</w:t>
            </w:r>
            <w:r>
              <w:t xml:space="preserve"> + P</w:t>
            </w:r>
            <w:r>
              <w:rPr>
                <w:vertAlign w:val="subscript"/>
              </w:rPr>
              <w:t>1</w:t>
            </w:r>
            <w:r>
              <w:t xml:space="preserve"> + P</w:t>
            </w:r>
            <w:r>
              <w:rPr>
                <w:vertAlign w:val="subscript"/>
              </w:rPr>
              <w:t>2</w:t>
            </w:r>
          </w:p>
          <w:p w14:paraId="3D7C1F6A" w14:textId="64DA186F" w:rsidR="005013DC" w:rsidRPr="005013DC" w:rsidRDefault="005013DC" w:rsidP="005013DC">
            <w:r>
              <w:t>= 0.85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6" w:space="0" w:color="auto"/>
            </w:tcBorders>
          </w:tcPr>
          <w:p w14:paraId="212F3BDF" w14:textId="7EE36A94" w:rsidR="00925370" w:rsidRDefault="00925370" w:rsidP="001C3346">
            <w:pPr>
              <w:jc w:val="right"/>
            </w:pPr>
          </w:p>
          <w:p w14:paraId="488950AB" w14:textId="77777777" w:rsidR="005013DC" w:rsidRDefault="005013DC" w:rsidP="001C3346">
            <w:pPr>
              <w:jc w:val="right"/>
            </w:pPr>
            <w:r>
              <w:t>2</w:t>
            </w:r>
          </w:p>
          <w:p w14:paraId="23D03728" w14:textId="77777777" w:rsidR="005013DC" w:rsidRDefault="005013DC" w:rsidP="001C3346">
            <w:pPr>
              <w:jc w:val="right"/>
            </w:pPr>
            <w:r>
              <w:t>2</w:t>
            </w:r>
          </w:p>
          <w:p w14:paraId="630C9B08" w14:textId="77777777" w:rsidR="005013DC" w:rsidRDefault="005013DC" w:rsidP="001C3346">
            <w:pPr>
              <w:jc w:val="right"/>
            </w:pPr>
            <w:r>
              <w:t>2</w:t>
            </w:r>
          </w:p>
          <w:p w14:paraId="5DCE032B" w14:textId="75A48028" w:rsidR="005013DC" w:rsidRPr="005C266F" w:rsidRDefault="005013DC" w:rsidP="001C3346">
            <w:pPr>
              <w:jc w:val="right"/>
            </w:pPr>
            <w:r>
              <w:t>2</w:t>
            </w:r>
          </w:p>
        </w:tc>
      </w:tr>
      <w:tr w:rsidR="005C266F" w:rsidRPr="005C266F" w14:paraId="10740AA2" w14:textId="77777777" w:rsidTr="006A54C1">
        <w:trPr>
          <w:trHeight w:val="372"/>
        </w:trPr>
        <w:tc>
          <w:tcPr>
            <w:tcW w:w="121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A84D72D" w14:textId="77777777" w:rsidR="00925370" w:rsidRPr="005C266F" w:rsidRDefault="00925370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>(c)</w:t>
            </w:r>
          </w:p>
        </w:tc>
        <w:tc>
          <w:tcPr>
            <w:tcW w:w="8708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6482D47" w14:textId="77777777" w:rsidR="00925370" w:rsidRDefault="005013DC" w:rsidP="001C3346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Let W = disembark time</w:t>
            </w:r>
          </w:p>
          <w:p w14:paraId="59569263" w14:textId="77777777" w:rsidR="009A6698" w:rsidRDefault="005013DC" w:rsidP="009A6698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 xml:space="preserve">W </w:t>
            </w:r>
            <w:r w:rsidR="009A6698">
              <w:rPr>
                <w:noProof/>
                <w:lang w:eastAsia="en-GB"/>
              </w:rPr>
              <w:t>~ N(12.36, 1.8</w:t>
            </w:r>
            <w:r w:rsidR="009A6698">
              <w:rPr>
                <w:noProof/>
                <w:vertAlign w:val="superscript"/>
                <w:lang w:eastAsia="en-GB"/>
              </w:rPr>
              <w:t>2</w:t>
            </w:r>
            <w:r w:rsidR="009A6698">
              <w:rPr>
                <w:noProof/>
                <w:lang w:eastAsia="en-GB"/>
              </w:rPr>
              <w:t>)</w:t>
            </w:r>
          </w:p>
          <w:p w14:paraId="5F0DF598" w14:textId="0FF3831C" w:rsidR="009A6698" w:rsidRDefault="009A6698" w:rsidP="009A6698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= Pr(10 &lt; W &lt; 17) =  Pr(W &lt; 17) - Pr(W &lt; 10)</w:t>
            </w:r>
          </w:p>
          <w:p w14:paraId="490DF9A0" w14:textId="7F91228E" w:rsidR="009A6698" w:rsidRDefault="009A6698" w:rsidP="009A6698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= Pr(Z &lt; 2.58) – Pr(Z &lt; 1.31)</w:t>
            </w:r>
          </w:p>
          <w:p w14:paraId="653FBAAD" w14:textId="2AE15EBC" w:rsidR="009A6698" w:rsidRPr="009A6698" w:rsidRDefault="009A6698" w:rsidP="009A6698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= 0.9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F5A763F" w14:textId="77777777" w:rsidR="00925370" w:rsidRDefault="00925370" w:rsidP="009A6698">
            <w:pPr>
              <w:jc w:val="right"/>
            </w:pPr>
          </w:p>
          <w:p w14:paraId="7218B943" w14:textId="77777777" w:rsidR="009A6698" w:rsidRDefault="009A6698" w:rsidP="009A6698">
            <w:pPr>
              <w:jc w:val="right"/>
            </w:pPr>
            <w:r>
              <w:t>1</w:t>
            </w:r>
          </w:p>
          <w:p w14:paraId="5FB0E43A" w14:textId="77777777" w:rsidR="009A6698" w:rsidRDefault="009A6698" w:rsidP="009A6698">
            <w:pPr>
              <w:jc w:val="right"/>
            </w:pPr>
            <w:r>
              <w:t>2</w:t>
            </w:r>
          </w:p>
          <w:p w14:paraId="7D39FF81" w14:textId="77777777" w:rsidR="009A6698" w:rsidRDefault="009A6698" w:rsidP="009A6698">
            <w:pPr>
              <w:jc w:val="right"/>
            </w:pPr>
            <w:r>
              <w:t>2</w:t>
            </w:r>
          </w:p>
          <w:p w14:paraId="58E97D2D" w14:textId="350BFA9D" w:rsidR="009A6698" w:rsidRPr="005C266F" w:rsidRDefault="009A6698" w:rsidP="009A6698">
            <w:pPr>
              <w:jc w:val="right"/>
            </w:pPr>
            <w:r>
              <w:t>2</w:t>
            </w:r>
          </w:p>
        </w:tc>
      </w:tr>
    </w:tbl>
    <w:p w14:paraId="4EC88FD0" w14:textId="11662147" w:rsidR="00925370" w:rsidRDefault="00925370" w:rsidP="00925370">
      <w:r w:rsidRPr="005C266F">
        <w:tab/>
      </w:r>
    </w:p>
    <w:tbl>
      <w:tblPr>
        <w:tblW w:w="1063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8850"/>
        <w:gridCol w:w="567"/>
      </w:tblGrid>
      <w:tr w:rsidR="00A974D1" w:rsidRPr="00AB1F68" w14:paraId="2C30F7F7" w14:textId="77777777" w:rsidTr="001C3346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7CBCAB7" w14:textId="77777777" w:rsidR="00A974D1" w:rsidRPr="00A974D1" w:rsidRDefault="00A974D1" w:rsidP="001C3346">
            <w:pPr>
              <w:jc w:val="right"/>
              <w:rPr>
                <w:b/>
              </w:rPr>
            </w:pPr>
            <w:r w:rsidRPr="00A974D1">
              <w:rPr>
                <w:b/>
              </w:rPr>
              <w:t>Question</w:t>
            </w:r>
          </w:p>
          <w:p w14:paraId="302C7153" w14:textId="77777777" w:rsidR="00A974D1" w:rsidRPr="00A974D1" w:rsidRDefault="00A974D1" w:rsidP="001C3346">
            <w:pPr>
              <w:jc w:val="right"/>
              <w:rPr>
                <w:b/>
              </w:rPr>
            </w:pPr>
            <w:r w:rsidRPr="00A974D1">
              <w:rPr>
                <w:b/>
              </w:rPr>
              <w:t>3 (a)</w:t>
            </w:r>
          </w:p>
        </w:tc>
        <w:tc>
          <w:tcPr>
            <w:tcW w:w="885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248B753" w14:textId="2F505827" w:rsidR="00A974D1" w:rsidRPr="00A974D1" w:rsidRDefault="00A974D1" w:rsidP="00A974D1">
            <w:pPr>
              <w:numPr>
                <w:ilvl w:val="0"/>
                <w:numId w:val="32"/>
              </w:numPr>
              <w:ind w:left="1232" w:hanging="1134"/>
            </w:pPr>
            <w:r>
              <w:t>10!</w:t>
            </w:r>
            <w:r w:rsidRPr="00A974D1">
              <w:t xml:space="preserve">= </w:t>
            </w:r>
            <w:r>
              <w:t xml:space="preserve"> </w:t>
            </w:r>
            <w:r w:rsidRPr="000B4985">
              <w:rPr>
                <w:color w:val="000000"/>
              </w:rPr>
              <w:t>3,628,800</w:t>
            </w:r>
          </w:p>
          <w:p w14:paraId="3A0F4A62" w14:textId="70D1D351" w:rsidR="00A974D1" w:rsidRPr="00A974D1" w:rsidRDefault="00A974D1" w:rsidP="00A974D1">
            <w:pPr>
              <w:numPr>
                <w:ilvl w:val="0"/>
                <w:numId w:val="32"/>
              </w:numPr>
              <w:ind w:left="1232" w:hanging="1134"/>
            </w:pPr>
            <w:r>
              <w:t xml:space="preserve">S! x  F! x D! x </w:t>
            </w:r>
            <w:r w:rsidR="000B4985">
              <w:t>3! = 4!3!3!3! = 5,184</w:t>
            </w:r>
          </w:p>
          <w:p w14:paraId="4E9936CD" w14:textId="1D3FEDCC" w:rsidR="00A974D1" w:rsidRPr="00A974D1" w:rsidRDefault="000B4985" w:rsidP="000B4985">
            <w:pPr>
              <w:numPr>
                <w:ilvl w:val="0"/>
                <w:numId w:val="32"/>
              </w:numPr>
              <w:ind w:left="1232" w:hanging="1134"/>
            </w:pPr>
            <w:r>
              <w:t>S! x  F! x D!        = 4!3!3! = 864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6D82B97" w14:textId="19D18ABE" w:rsidR="00A974D1" w:rsidRPr="00A974D1" w:rsidRDefault="000B4985" w:rsidP="001C3346">
            <w:pPr>
              <w:jc w:val="right"/>
              <w:rPr>
                <w:i/>
              </w:rPr>
            </w:pPr>
            <w:r>
              <w:rPr>
                <w:i/>
              </w:rPr>
              <w:t>3</w:t>
            </w:r>
          </w:p>
          <w:p w14:paraId="0E0D26E3" w14:textId="77777777" w:rsidR="00A974D1" w:rsidRPr="00A974D1" w:rsidRDefault="00A974D1" w:rsidP="001C3346">
            <w:pPr>
              <w:jc w:val="right"/>
              <w:rPr>
                <w:i/>
              </w:rPr>
            </w:pPr>
            <w:r w:rsidRPr="00A974D1">
              <w:rPr>
                <w:i/>
              </w:rPr>
              <w:t>2</w:t>
            </w:r>
          </w:p>
          <w:p w14:paraId="22AEEFC4" w14:textId="097A191B" w:rsidR="00A974D1" w:rsidRPr="00A974D1" w:rsidRDefault="00A974D1" w:rsidP="000B4985">
            <w:pPr>
              <w:jc w:val="right"/>
              <w:rPr>
                <w:i/>
              </w:rPr>
            </w:pPr>
            <w:r w:rsidRPr="00A974D1">
              <w:rPr>
                <w:i/>
              </w:rPr>
              <w:t>2</w:t>
            </w:r>
          </w:p>
        </w:tc>
      </w:tr>
      <w:tr w:rsidR="000B4985" w:rsidRPr="00AB1F68" w14:paraId="40228183" w14:textId="77777777" w:rsidTr="00E62E85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6DA584B6" w14:textId="77777777" w:rsidR="000B4985" w:rsidRPr="00A974D1" w:rsidRDefault="000B4985" w:rsidP="001C3346">
            <w:pPr>
              <w:jc w:val="right"/>
              <w:rPr>
                <w:b/>
              </w:rPr>
            </w:pPr>
            <w:r w:rsidRPr="00A974D1">
              <w:rPr>
                <w:b/>
              </w:rPr>
              <w:t xml:space="preserve"> (b)</w:t>
            </w:r>
          </w:p>
        </w:tc>
        <w:tc>
          <w:tcPr>
            <w:tcW w:w="8850" w:type="dxa"/>
            <w:tcBorders>
              <w:left w:val="single" w:sz="4" w:space="0" w:color="auto"/>
              <w:right w:val="single" w:sz="6" w:space="0" w:color="auto"/>
            </w:tcBorders>
          </w:tcPr>
          <w:p w14:paraId="7F1197F4" w14:textId="3BFBA538" w:rsidR="000B4985" w:rsidRPr="000B4985" w:rsidRDefault="000B4985" w:rsidP="000B4985">
            <w:pPr>
              <w:numPr>
                <w:ilvl w:val="0"/>
                <w:numId w:val="33"/>
              </w:numPr>
              <w:ind w:left="1232" w:hanging="1134"/>
            </w:pPr>
            <w:r>
              <w:rPr>
                <w:sz w:val="22"/>
                <w:szCs w:val="22"/>
                <w:vertAlign w:val="superscript"/>
              </w:rPr>
              <w:t>10</w:t>
            </w:r>
            <w:r w:rsidRPr="000B4985">
              <w:rPr>
                <w:sz w:val="22"/>
                <w:szCs w:val="22"/>
              </w:rPr>
              <w:t>C</w:t>
            </w:r>
            <w:r w:rsidR="00775D0E">
              <w:rPr>
                <w:sz w:val="22"/>
                <w:szCs w:val="22"/>
                <w:vertAlign w:val="subscript"/>
              </w:rPr>
              <w:t>4</w:t>
            </w:r>
            <w:r w:rsidRPr="000B4985">
              <w:rPr>
                <w:sz w:val="22"/>
                <w:szCs w:val="22"/>
              </w:rPr>
              <w:t xml:space="preserve"> =  </w:t>
            </w:r>
            <w:r>
              <w:rPr>
                <w:sz w:val="22"/>
                <w:szCs w:val="22"/>
              </w:rPr>
              <w:t>110</w:t>
            </w:r>
          </w:p>
          <w:p w14:paraId="3F1E8E91" w14:textId="10A41B37" w:rsidR="000B4985" w:rsidRDefault="00775D0E" w:rsidP="000B4985">
            <w:pPr>
              <w:numPr>
                <w:ilvl w:val="0"/>
                <w:numId w:val="33"/>
              </w:numPr>
              <w:ind w:left="1232" w:hanging="1134"/>
            </w:pPr>
            <w:r>
              <w:t>110 - | only one aspect| = 110 – 1 = 109</w:t>
            </w:r>
          </w:p>
          <w:p w14:paraId="02B4D37E" w14:textId="1E5F9114" w:rsidR="00775D0E" w:rsidRDefault="00775D0E" w:rsidP="000B4985">
            <w:pPr>
              <w:numPr>
                <w:ilvl w:val="0"/>
                <w:numId w:val="33"/>
              </w:numPr>
              <w:ind w:left="1232" w:hanging="1134"/>
            </w:pPr>
            <w:r>
              <w:rPr>
                <w:vertAlign w:val="superscript"/>
              </w:rPr>
              <w:t>4</w:t>
            </w:r>
            <w:r>
              <w:t>C</w:t>
            </w:r>
            <w:r>
              <w:rPr>
                <w:vertAlign w:val="subscript"/>
              </w:rPr>
              <w:t>4</w:t>
            </w:r>
            <w:r>
              <w:t xml:space="preserve"> + </w:t>
            </w:r>
            <w:r>
              <w:rPr>
                <w:vertAlign w:val="superscript"/>
              </w:rPr>
              <w:t>6</w:t>
            </w:r>
            <w:r>
              <w:t>C</w:t>
            </w:r>
            <w:r>
              <w:rPr>
                <w:vertAlign w:val="subscript"/>
              </w:rPr>
              <w:t>4</w:t>
            </w:r>
            <w:r>
              <w:t xml:space="preserve"> = 1 + 15 = 16</w:t>
            </w:r>
          </w:p>
          <w:p w14:paraId="1829A750" w14:textId="6C08FA5F" w:rsidR="000B4985" w:rsidRPr="004E2511" w:rsidRDefault="00775D0E" w:rsidP="001C3346">
            <w:pPr>
              <w:numPr>
                <w:ilvl w:val="0"/>
                <w:numId w:val="33"/>
              </w:numPr>
              <w:ind w:left="1232" w:hanging="1134"/>
            </w:pPr>
            <w:r>
              <w:rPr>
                <w:vertAlign w:val="superscript"/>
              </w:rPr>
              <w:t>4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 xml:space="preserve"> </w:t>
            </w:r>
            <w:r>
              <w:rPr>
                <w:vertAlign w:val="superscript"/>
              </w:rPr>
              <w:t>6</w:t>
            </w:r>
            <w:r>
              <w:t>C</w:t>
            </w:r>
            <w:r>
              <w:rPr>
                <w:vertAlign w:val="subscript"/>
              </w:rPr>
              <w:t xml:space="preserve">2 </w:t>
            </w:r>
            <w:r>
              <w:t xml:space="preserve"> = 90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</w:tcPr>
          <w:p w14:paraId="3E809936" w14:textId="77777777" w:rsidR="000B4985" w:rsidRPr="00775D0E" w:rsidRDefault="00775D0E" w:rsidP="001C3346">
            <w:pPr>
              <w:jc w:val="right"/>
              <w:rPr>
                <w:i/>
              </w:rPr>
            </w:pPr>
            <w:r w:rsidRPr="00775D0E">
              <w:rPr>
                <w:i/>
              </w:rPr>
              <w:t>3</w:t>
            </w:r>
          </w:p>
          <w:p w14:paraId="44882ADE" w14:textId="77777777" w:rsidR="00775D0E" w:rsidRPr="00775D0E" w:rsidRDefault="00775D0E" w:rsidP="001C3346">
            <w:pPr>
              <w:jc w:val="right"/>
              <w:rPr>
                <w:i/>
              </w:rPr>
            </w:pPr>
            <w:r w:rsidRPr="00775D0E">
              <w:rPr>
                <w:i/>
              </w:rPr>
              <w:t>3</w:t>
            </w:r>
          </w:p>
          <w:p w14:paraId="066D2AAC" w14:textId="77777777" w:rsidR="00775D0E" w:rsidRPr="00775D0E" w:rsidRDefault="00775D0E" w:rsidP="001C3346">
            <w:pPr>
              <w:jc w:val="right"/>
              <w:rPr>
                <w:i/>
              </w:rPr>
            </w:pPr>
            <w:r w:rsidRPr="00775D0E">
              <w:rPr>
                <w:i/>
              </w:rPr>
              <w:t>2</w:t>
            </w:r>
          </w:p>
          <w:p w14:paraId="3F33C53D" w14:textId="250ACAF3" w:rsidR="00775D0E" w:rsidRPr="00775D0E" w:rsidRDefault="00775D0E" w:rsidP="001C3346">
            <w:pPr>
              <w:jc w:val="right"/>
              <w:rPr>
                <w:i/>
              </w:rPr>
            </w:pPr>
            <w:r w:rsidRPr="00775D0E">
              <w:rPr>
                <w:i/>
              </w:rPr>
              <w:t>2</w:t>
            </w:r>
          </w:p>
        </w:tc>
      </w:tr>
      <w:tr w:rsidR="00775D0E" w:rsidRPr="00775D0E" w14:paraId="021D1FD2" w14:textId="77777777" w:rsidTr="001C3346">
        <w:trPr>
          <w:trHeight w:val="372"/>
        </w:trPr>
        <w:tc>
          <w:tcPr>
            <w:tcW w:w="121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6CF5BF4" w14:textId="77777777" w:rsidR="00A974D1" w:rsidRPr="00775D0E" w:rsidRDefault="00A974D1" w:rsidP="001C3346">
            <w:pPr>
              <w:jc w:val="right"/>
              <w:rPr>
                <w:b/>
              </w:rPr>
            </w:pPr>
            <w:r w:rsidRPr="00775D0E">
              <w:rPr>
                <w:b/>
              </w:rPr>
              <w:t>(c)</w:t>
            </w:r>
          </w:p>
        </w:tc>
        <w:tc>
          <w:tcPr>
            <w:tcW w:w="8850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C075F8E" w14:textId="4D1CABEC" w:rsidR="00A974D1" w:rsidRPr="00775D0E" w:rsidRDefault="00775D0E" w:rsidP="00A974D1">
            <w:pPr>
              <w:numPr>
                <w:ilvl w:val="0"/>
                <w:numId w:val="34"/>
              </w:numPr>
              <w:ind w:left="1232" w:hanging="1134"/>
            </w:pPr>
            <w:r>
              <w:t>26 x 26 x 3 = 2028</w:t>
            </w:r>
          </w:p>
          <w:p w14:paraId="068DDACF" w14:textId="5FFC54C6" w:rsidR="00775D0E" w:rsidRPr="00775D0E" w:rsidRDefault="00775D0E" w:rsidP="00775D0E">
            <w:pPr>
              <w:numPr>
                <w:ilvl w:val="0"/>
                <w:numId w:val="34"/>
              </w:numPr>
              <w:ind w:left="1232" w:hanging="1134"/>
            </w:pPr>
            <w:r>
              <w:t>26 x 25 x 3 = 1950</w:t>
            </w:r>
          </w:p>
          <w:p w14:paraId="1EF21FEB" w14:textId="77777777" w:rsidR="00A974D1" w:rsidRDefault="004D2F7D" w:rsidP="00775D0E">
            <w:pPr>
              <w:numPr>
                <w:ilvl w:val="0"/>
                <w:numId w:val="34"/>
              </w:numPr>
              <w:ind w:left="1232" w:hanging="1134"/>
            </w:pPr>
            <w:r>
              <w:t>Total - ||I*1| - |*I1] = 2028 – 26 – 26 = 1976</w:t>
            </w:r>
          </w:p>
          <w:p w14:paraId="1AFC9F48" w14:textId="134C64BA" w:rsidR="004D2F7D" w:rsidRPr="00775D0E" w:rsidRDefault="004E2511" w:rsidP="00775D0E">
            <w:pPr>
              <w:numPr>
                <w:ilvl w:val="0"/>
                <w:numId w:val="34"/>
              </w:numPr>
              <w:ind w:left="1232" w:hanging="1134"/>
            </w:pPr>
            <w:r>
              <w:t>|vowels| + |consonants| = 5</w:t>
            </w:r>
            <w:r>
              <w:rPr>
                <w:vertAlign w:val="superscript"/>
              </w:rPr>
              <w:t>2</w:t>
            </w:r>
            <w:r>
              <w:t xml:space="preserve"> x 3 + 21</w:t>
            </w:r>
            <w:r>
              <w:rPr>
                <w:vertAlign w:val="superscript"/>
              </w:rPr>
              <w:t>2</w:t>
            </w:r>
            <w:r>
              <w:t xml:space="preserve"> x 3 = 1398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8774CD8" w14:textId="77777777" w:rsidR="00A974D1" w:rsidRPr="00775D0E" w:rsidRDefault="00A974D1" w:rsidP="001C3346">
            <w:pPr>
              <w:jc w:val="right"/>
              <w:rPr>
                <w:i/>
              </w:rPr>
            </w:pPr>
            <w:r w:rsidRPr="00775D0E">
              <w:rPr>
                <w:i/>
              </w:rPr>
              <w:t>2</w:t>
            </w:r>
          </w:p>
          <w:p w14:paraId="43CBE372" w14:textId="77777777" w:rsidR="00A974D1" w:rsidRPr="00775D0E" w:rsidRDefault="00A974D1" w:rsidP="001C3346">
            <w:pPr>
              <w:jc w:val="right"/>
              <w:rPr>
                <w:i/>
              </w:rPr>
            </w:pPr>
            <w:r w:rsidRPr="00775D0E">
              <w:rPr>
                <w:i/>
              </w:rPr>
              <w:t>2</w:t>
            </w:r>
          </w:p>
          <w:p w14:paraId="5A5D7146" w14:textId="77777777" w:rsidR="00A974D1" w:rsidRDefault="00775D0E" w:rsidP="001C3346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7FE1523E" w14:textId="4DCF75A7" w:rsidR="00775D0E" w:rsidRPr="00775D0E" w:rsidRDefault="00775D0E" w:rsidP="001C3346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</w:tc>
      </w:tr>
    </w:tbl>
    <w:p w14:paraId="325A622E" w14:textId="77777777" w:rsidR="00A974D1" w:rsidRPr="00775D0E" w:rsidRDefault="00A974D1" w:rsidP="00A974D1">
      <w:pPr>
        <w:rPr>
          <w:bCs/>
          <w:iCs/>
        </w:rPr>
      </w:pPr>
    </w:p>
    <w:tbl>
      <w:tblPr>
        <w:tblW w:w="10635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7365"/>
        <w:gridCol w:w="817"/>
        <w:gridCol w:w="818"/>
        <w:gridCol w:w="643"/>
        <w:gridCol w:w="992"/>
      </w:tblGrid>
      <w:tr w:rsidR="003C2B12" w14:paraId="65AE986F" w14:textId="77777777" w:rsidTr="001C3346">
        <w:trPr>
          <w:cantSplit/>
        </w:trPr>
        <w:tc>
          <w:tcPr>
            <w:tcW w:w="7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2E214" w14:textId="77777777" w:rsidR="003C2B12" w:rsidRDefault="003C2B12" w:rsidP="001C334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Model Answer(s)/Marking Scheme(s)</w:t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27E7B7" w14:textId="77777777" w:rsidR="003C2B12" w:rsidRDefault="003C2B12" w:rsidP="001C3346">
            <w:pPr>
              <w:rPr>
                <w:b/>
              </w:rPr>
            </w:pPr>
            <w:r>
              <w:rPr>
                <w:b/>
              </w:rPr>
              <w:t xml:space="preserve">Page </w:t>
            </w:r>
          </w:p>
        </w:tc>
        <w:tc>
          <w:tcPr>
            <w:tcW w:w="818" w:type="dxa"/>
            <w:tcBorders>
              <w:top w:val="single" w:sz="6" w:space="0" w:color="auto"/>
              <w:bottom w:val="single" w:sz="6" w:space="0" w:color="auto"/>
            </w:tcBorders>
          </w:tcPr>
          <w:p w14:paraId="51F13823" w14:textId="72FDEE68" w:rsidR="003C2B12" w:rsidRDefault="003C2B12" w:rsidP="001C334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4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E037CD8" w14:textId="77777777" w:rsidR="003C2B12" w:rsidRDefault="003C2B12" w:rsidP="001C3346">
            <w:pPr>
              <w:rPr>
                <w:b/>
              </w:rPr>
            </w:pPr>
            <w:r>
              <w:rPr>
                <w:b/>
              </w:rPr>
              <w:t>of</w:t>
            </w: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6D9340C" w14:textId="77777777" w:rsidR="003C2B12" w:rsidRDefault="003C2B12" w:rsidP="001C334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</w:tbl>
    <w:p w14:paraId="6428AEEE" w14:textId="77777777" w:rsidR="00A974D1" w:rsidRPr="005C266F" w:rsidRDefault="00A974D1" w:rsidP="00925370"/>
    <w:tbl>
      <w:tblPr>
        <w:tblW w:w="10629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8566"/>
        <w:gridCol w:w="848"/>
      </w:tblGrid>
      <w:tr w:rsidR="005C266F" w:rsidRPr="005C266F" w14:paraId="196B2442" w14:textId="77777777" w:rsidTr="00E679BE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2D5F2E17" w14:textId="77777777" w:rsidR="00925370" w:rsidRPr="005C266F" w:rsidRDefault="00925370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>Question</w:t>
            </w:r>
          </w:p>
          <w:p w14:paraId="3777E3C6" w14:textId="20AB7B0B" w:rsidR="00925370" w:rsidRPr="005C266F" w:rsidRDefault="00E679BE" w:rsidP="001C3346">
            <w:pPr>
              <w:jc w:val="right"/>
              <w:rPr>
                <w:b/>
              </w:rPr>
            </w:pPr>
            <w:r>
              <w:rPr>
                <w:b/>
              </w:rPr>
              <w:t>4</w:t>
            </w:r>
            <w:r w:rsidR="00925370" w:rsidRPr="005C266F">
              <w:rPr>
                <w:b/>
              </w:rPr>
              <w:t xml:space="preserve"> (a)</w:t>
            </w:r>
          </w:p>
        </w:tc>
        <w:tc>
          <w:tcPr>
            <w:tcW w:w="856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950B55A" w14:textId="77777777" w:rsidR="00925370" w:rsidRDefault="00925370" w:rsidP="001C3346"/>
          <w:p w14:paraId="0D69FE58" w14:textId="5BD5F153" w:rsidR="00E679BE" w:rsidRPr="005C266F" w:rsidRDefault="00E679BE" w:rsidP="001C3346">
            <w:r>
              <w:t>Continuous. Discrete. Ordinal. Nominal. Binary.</w:t>
            </w:r>
          </w:p>
        </w:tc>
        <w:tc>
          <w:tcPr>
            <w:tcW w:w="84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0760794" w14:textId="77777777" w:rsidR="00925370" w:rsidRPr="00C06F6A" w:rsidRDefault="00925370" w:rsidP="001C3346">
            <w:pPr>
              <w:jc w:val="right"/>
              <w:rPr>
                <w:i/>
                <w:iCs/>
              </w:rPr>
            </w:pPr>
          </w:p>
          <w:p w14:paraId="364F4086" w14:textId="66831DEF" w:rsidR="00E679BE" w:rsidRPr="00C06F6A" w:rsidRDefault="00E679BE" w:rsidP="001C3346">
            <w:pPr>
              <w:jc w:val="right"/>
              <w:rPr>
                <w:i/>
                <w:iCs/>
              </w:rPr>
            </w:pPr>
            <w:r w:rsidRPr="00C06F6A">
              <w:rPr>
                <w:i/>
                <w:iCs/>
              </w:rPr>
              <w:t>5 x 1</w:t>
            </w:r>
          </w:p>
        </w:tc>
      </w:tr>
      <w:tr w:rsidR="005C266F" w:rsidRPr="005C266F" w14:paraId="7F998AB9" w14:textId="77777777" w:rsidTr="00E679BE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3E5AA7B5" w14:textId="77777777" w:rsidR="00925370" w:rsidRPr="005C266F" w:rsidRDefault="00925370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 xml:space="preserve"> (b)</w:t>
            </w:r>
          </w:p>
        </w:tc>
        <w:tc>
          <w:tcPr>
            <w:tcW w:w="8566" w:type="dxa"/>
            <w:tcBorders>
              <w:left w:val="single" w:sz="4" w:space="0" w:color="auto"/>
              <w:right w:val="single" w:sz="6" w:space="0" w:color="auto"/>
            </w:tcBorders>
          </w:tcPr>
          <w:p w14:paraId="36E09948" w14:textId="5D238D2D" w:rsidR="00925370" w:rsidRPr="005C266F" w:rsidRDefault="00E679BE" w:rsidP="001C3346">
            <w:r>
              <w:t>Min. Q1. Median. Q3. Max.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6" w:space="0" w:color="auto"/>
            </w:tcBorders>
          </w:tcPr>
          <w:p w14:paraId="6165206B" w14:textId="0B2B9369" w:rsidR="00925370" w:rsidRPr="00C06F6A" w:rsidRDefault="00E679BE" w:rsidP="00E679BE">
            <w:pPr>
              <w:jc w:val="right"/>
              <w:rPr>
                <w:i/>
                <w:iCs/>
              </w:rPr>
            </w:pPr>
            <w:r w:rsidRPr="00C06F6A">
              <w:rPr>
                <w:i/>
                <w:iCs/>
              </w:rPr>
              <w:t>5 x 2</w:t>
            </w:r>
          </w:p>
        </w:tc>
      </w:tr>
      <w:tr w:rsidR="005C266F" w:rsidRPr="005C266F" w14:paraId="057FADA9" w14:textId="77777777" w:rsidTr="00C06F6A">
        <w:trPr>
          <w:trHeight w:val="372"/>
        </w:trPr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406BE3F4" w14:textId="77777777" w:rsidR="00925370" w:rsidRPr="005C266F" w:rsidRDefault="00925370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>(c)</w:t>
            </w:r>
          </w:p>
        </w:tc>
        <w:tc>
          <w:tcPr>
            <w:tcW w:w="8566" w:type="dxa"/>
            <w:tcBorders>
              <w:left w:val="single" w:sz="4" w:space="0" w:color="auto"/>
              <w:right w:val="single" w:sz="6" w:space="0" w:color="auto"/>
            </w:tcBorders>
          </w:tcPr>
          <w:p w14:paraId="73391597" w14:textId="77777777" w:rsidR="00C06F6A" w:rsidRDefault="00C06F6A" w:rsidP="00C06F6A">
            <w:pPr>
              <w:pStyle w:val="ListParagraph"/>
              <w:numPr>
                <w:ilvl w:val="0"/>
                <w:numId w:val="41"/>
              </w:num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SD is the average variation about the mean</w:t>
            </w:r>
          </w:p>
          <w:p w14:paraId="0614CE27" w14:textId="38D2349C" w:rsidR="00C06F6A" w:rsidRPr="00C06F6A" w:rsidRDefault="00C06F6A" w:rsidP="00C06F6A">
            <w:pPr>
              <w:pStyle w:val="ListParagraph"/>
              <w:numPr>
                <w:ilvl w:val="0"/>
                <w:numId w:val="41"/>
              </w:num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IQR ~ 140 – 55 = 85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6" w:space="0" w:color="auto"/>
            </w:tcBorders>
          </w:tcPr>
          <w:p w14:paraId="0E68204D" w14:textId="77777777" w:rsidR="00925370" w:rsidRPr="00C06F6A" w:rsidRDefault="00C06F6A" w:rsidP="00C06F6A">
            <w:pPr>
              <w:jc w:val="right"/>
              <w:rPr>
                <w:i/>
                <w:iCs/>
              </w:rPr>
            </w:pPr>
            <w:r w:rsidRPr="00C06F6A">
              <w:rPr>
                <w:i/>
                <w:iCs/>
              </w:rPr>
              <w:t>3</w:t>
            </w:r>
          </w:p>
          <w:p w14:paraId="67355EB8" w14:textId="4BABE7DD" w:rsidR="00C06F6A" w:rsidRPr="00C06F6A" w:rsidRDefault="00C06F6A" w:rsidP="00C06F6A">
            <w:pPr>
              <w:jc w:val="right"/>
              <w:rPr>
                <w:i/>
                <w:iCs/>
              </w:rPr>
            </w:pPr>
            <w:r w:rsidRPr="00C06F6A">
              <w:rPr>
                <w:i/>
                <w:iCs/>
              </w:rPr>
              <w:t>2</w:t>
            </w:r>
          </w:p>
        </w:tc>
      </w:tr>
      <w:tr w:rsidR="00C06F6A" w:rsidRPr="005C266F" w14:paraId="01AF095C" w14:textId="77777777" w:rsidTr="00E679BE">
        <w:trPr>
          <w:trHeight w:val="372"/>
        </w:trPr>
        <w:tc>
          <w:tcPr>
            <w:tcW w:w="121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6F24EF3" w14:textId="77777777" w:rsidR="00C06F6A" w:rsidRPr="005C266F" w:rsidRDefault="00C06F6A" w:rsidP="001C3346">
            <w:pPr>
              <w:jc w:val="right"/>
              <w:rPr>
                <w:b/>
              </w:rPr>
            </w:pPr>
          </w:p>
        </w:tc>
        <w:tc>
          <w:tcPr>
            <w:tcW w:w="8566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8DD3A2C" w14:textId="77777777" w:rsidR="00C06F6A" w:rsidRDefault="00C06F6A" w:rsidP="00C06F6A">
            <w:pPr>
              <w:pStyle w:val="ListParagraph"/>
              <w:numPr>
                <w:ilvl w:val="0"/>
                <w:numId w:val="42"/>
              </w:num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Any two scale + one categorical variable</w:t>
            </w:r>
          </w:p>
          <w:p w14:paraId="28CBA056" w14:textId="3E5CFC94" w:rsidR="00C06F6A" w:rsidRPr="00C06F6A" w:rsidRDefault="00C06F6A" w:rsidP="00C06F6A">
            <w:pPr>
              <w:pStyle w:val="ListParagraph"/>
              <w:numPr>
                <w:ilvl w:val="0"/>
                <w:numId w:val="42"/>
              </w:num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Any three scale variables</w:t>
            </w:r>
          </w:p>
        </w:tc>
        <w:tc>
          <w:tcPr>
            <w:tcW w:w="848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2545394" w14:textId="77777777" w:rsidR="00C06F6A" w:rsidRDefault="00C06F6A" w:rsidP="00C06F6A">
            <w:pPr>
              <w:jc w:val="right"/>
              <w:rPr>
                <w:i/>
                <w:iCs/>
              </w:rPr>
            </w:pPr>
          </w:p>
          <w:p w14:paraId="26D2D7D7" w14:textId="3EEA9EED" w:rsidR="00C06F6A" w:rsidRPr="00C06F6A" w:rsidRDefault="00C06F6A" w:rsidP="00C06F6A">
            <w:pPr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3 + 2</w:t>
            </w:r>
          </w:p>
        </w:tc>
      </w:tr>
    </w:tbl>
    <w:p w14:paraId="42225584" w14:textId="4BEF6154" w:rsidR="00925370" w:rsidRDefault="00925370" w:rsidP="00E679BE">
      <w:r w:rsidRPr="005C266F">
        <w:tab/>
      </w:r>
    </w:p>
    <w:tbl>
      <w:tblPr>
        <w:tblW w:w="10629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8566"/>
        <w:gridCol w:w="848"/>
      </w:tblGrid>
      <w:tr w:rsidR="00E679BE" w:rsidRPr="005C266F" w14:paraId="42CEFD5D" w14:textId="77777777" w:rsidTr="001C3346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5327BA0" w14:textId="77777777" w:rsidR="00E679BE" w:rsidRPr="005C266F" w:rsidRDefault="00E679BE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>Question</w:t>
            </w:r>
          </w:p>
          <w:p w14:paraId="2CBDA6B5" w14:textId="28F97986" w:rsidR="00E679BE" w:rsidRPr="005C266F" w:rsidRDefault="00C06F6A" w:rsidP="001C3346">
            <w:pPr>
              <w:jc w:val="right"/>
              <w:rPr>
                <w:b/>
              </w:rPr>
            </w:pPr>
            <w:r>
              <w:rPr>
                <w:b/>
              </w:rPr>
              <w:t>5</w:t>
            </w:r>
            <w:r w:rsidR="00E679BE" w:rsidRPr="005C266F">
              <w:rPr>
                <w:b/>
              </w:rPr>
              <w:t xml:space="preserve"> (a)</w:t>
            </w:r>
          </w:p>
        </w:tc>
        <w:tc>
          <w:tcPr>
            <w:tcW w:w="856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E504E29" w14:textId="77777777" w:rsidR="006570E9" w:rsidRDefault="006570E9" w:rsidP="006570E9">
            <w:pPr>
              <w:pStyle w:val="ListParagraph"/>
              <w:numPr>
                <w:ilvl w:val="0"/>
                <w:numId w:val="45"/>
              </w:numPr>
            </w:pPr>
            <w:r>
              <w:t>Difference plot + paired t test</w:t>
            </w:r>
          </w:p>
          <w:p w14:paraId="15AFAA94" w14:textId="3DEE7515" w:rsidR="006570E9" w:rsidRDefault="006570E9" w:rsidP="006570E9">
            <w:pPr>
              <w:pStyle w:val="ListParagraph"/>
              <w:numPr>
                <w:ilvl w:val="0"/>
                <w:numId w:val="45"/>
              </w:numPr>
            </w:pPr>
            <w:r>
              <w:t xml:space="preserve">Clustered bar chart + </w:t>
            </w:r>
            <w:r>
              <w:sym w:font="Symbol" w:char="F063"/>
            </w:r>
            <w:r>
              <w:rPr>
                <w:vertAlign w:val="superscript"/>
              </w:rPr>
              <w:t>2</w:t>
            </w:r>
            <w:r>
              <w:t xml:space="preserve"> test</w:t>
            </w:r>
          </w:p>
          <w:p w14:paraId="111EE081" w14:textId="689776A6" w:rsidR="006570E9" w:rsidRDefault="006570E9" w:rsidP="006570E9">
            <w:pPr>
              <w:pStyle w:val="ListParagraph"/>
              <w:numPr>
                <w:ilvl w:val="0"/>
                <w:numId w:val="45"/>
              </w:numPr>
            </w:pPr>
            <w:r>
              <w:t>Clustered scale plot (boxplot, hist etc.) + ANOVA</w:t>
            </w:r>
          </w:p>
          <w:p w14:paraId="37A9236E" w14:textId="77777777" w:rsidR="006570E9" w:rsidRDefault="006570E9" w:rsidP="006570E9">
            <w:pPr>
              <w:pStyle w:val="ListParagraph"/>
              <w:numPr>
                <w:ilvl w:val="0"/>
                <w:numId w:val="45"/>
              </w:numPr>
            </w:pPr>
            <w:r>
              <w:t>Scatter plot + correlation</w:t>
            </w:r>
          </w:p>
          <w:p w14:paraId="62CD09A7" w14:textId="707480FB" w:rsidR="006570E9" w:rsidRPr="005C266F" w:rsidRDefault="006570E9" w:rsidP="006570E9">
            <w:pPr>
              <w:pStyle w:val="ListParagraph"/>
              <w:numPr>
                <w:ilvl w:val="0"/>
                <w:numId w:val="45"/>
              </w:numPr>
            </w:pPr>
            <w:r>
              <w:t>Clustered scale plot (boxplot, hist etc.) + t test</w:t>
            </w:r>
          </w:p>
        </w:tc>
        <w:tc>
          <w:tcPr>
            <w:tcW w:w="84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AA10B11" w14:textId="77777777" w:rsidR="00E679BE" w:rsidRDefault="006570E9" w:rsidP="001C3346">
            <w:pPr>
              <w:jc w:val="right"/>
            </w:pPr>
            <w:r>
              <w:t>2 + 2</w:t>
            </w:r>
          </w:p>
          <w:p w14:paraId="5475C8F5" w14:textId="77777777" w:rsidR="006570E9" w:rsidRDefault="006570E9" w:rsidP="001C3346">
            <w:pPr>
              <w:jc w:val="right"/>
            </w:pPr>
            <w:r>
              <w:t>2 + 2</w:t>
            </w:r>
          </w:p>
          <w:p w14:paraId="4688A6E6" w14:textId="77777777" w:rsidR="006570E9" w:rsidRDefault="006570E9" w:rsidP="001C3346">
            <w:pPr>
              <w:jc w:val="right"/>
            </w:pPr>
            <w:r>
              <w:t>2 + 2</w:t>
            </w:r>
          </w:p>
          <w:p w14:paraId="079B24AB" w14:textId="77777777" w:rsidR="006570E9" w:rsidRDefault="006570E9" w:rsidP="001C3346">
            <w:pPr>
              <w:jc w:val="right"/>
            </w:pPr>
            <w:r>
              <w:t>2 + 2</w:t>
            </w:r>
          </w:p>
          <w:p w14:paraId="6EF83325" w14:textId="65DA6CC4" w:rsidR="006570E9" w:rsidRPr="005C266F" w:rsidRDefault="006570E9" w:rsidP="001C3346">
            <w:pPr>
              <w:jc w:val="right"/>
            </w:pPr>
            <w:r>
              <w:t>2 + 2</w:t>
            </w:r>
          </w:p>
        </w:tc>
      </w:tr>
      <w:tr w:rsidR="00E679BE" w:rsidRPr="005C266F" w14:paraId="43E04DE3" w14:textId="77777777" w:rsidTr="001C3346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19DABA6B" w14:textId="77777777" w:rsidR="00E679BE" w:rsidRPr="005C266F" w:rsidRDefault="00E679BE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 xml:space="preserve"> (b)</w:t>
            </w:r>
          </w:p>
        </w:tc>
        <w:tc>
          <w:tcPr>
            <w:tcW w:w="8566" w:type="dxa"/>
            <w:tcBorders>
              <w:left w:val="single" w:sz="4" w:space="0" w:color="auto"/>
              <w:right w:val="single" w:sz="6" w:space="0" w:color="auto"/>
            </w:tcBorders>
          </w:tcPr>
          <w:p w14:paraId="14E8F6F5" w14:textId="5D9A8F33" w:rsidR="006570E9" w:rsidRDefault="006570E9" w:rsidP="006570E9">
            <w:pPr>
              <w:pStyle w:val="ListParagraph"/>
              <w:numPr>
                <w:ilvl w:val="0"/>
                <w:numId w:val="46"/>
              </w:num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 xml:space="preserve">Statistical significance </w:t>
            </w:r>
            <w:r>
              <w:rPr>
                <w:noProof/>
                <w:lang w:eastAsia="en-GB"/>
              </w:rPr>
              <w:sym w:font="Symbol" w:char="F0AE"/>
            </w:r>
            <w:r>
              <w:rPr>
                <w:noProof/>
                <w:lang w:eastAsia="en-GB"/>
              </w:rPr>
              <w:t xml:space="preserve"> difference unlikely to be a quirk of the sample</w:t>
            </w:r>
          </w:p>
          <w:p w14:paraId="772E6858" w14:textId="256C5406" w:rsidR="00E679BE" w:rsidRPr="005C266F" w:rsidRDefault="006570E9" w:rsidP="006570E9">
            <w:pPr>
              <w:pStyle w:val="ListParagraph"/>
              <w:numPr>
                <w:ilvl w:val="0"/>
                <w:numId w:val="46"/>
              </w:num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 xml:space="preserve">Practical importance </w:t>
            </w:r>
            <w:r>
              <w:rPr>
                <w:noProof/>
                <w:lang w:eastAsia="en-GB"/>
              </w:rPr>
              <w:sym w:font="Symbol" w:char="F0AE"/>
            </w:r>
            <w:r>
              <w:rPr>
                <w:noProof/>
                <w:lang w:eastAsia="en-GB"/>
              </w:rPr>
              <w:t xml:space="preserve"> context and not a statistical consideration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6" w:space="0" w:color="auto"/>
            </w:tcBorders>
          </w:tcPr>
          <w:p w14:paraId="2A4716B7" w14:textId="77777777" w:rsidR="00E679BE" w:rsidRDefault="006570E9" w:rsidP="001C3346">
            <w:pPr>
              <w:jc w:val="right"/>
            </w:pPr>
            <w:r>
              <w:t>3</w:t>
            </w:r>
          </w:p>
          <w:p w14:paraId="4A65F121" w14:textId="043F44A0" w:rsidR="006570E9" w:rsidRPr="005C266F" w:rsidRDefault="006570E9" w:rsidP="001C3346">
            <w:pPr>
              <w:jc w:val="right"/>
            </w:pPr>
            <w:r>
              <w:t>2</w:t>
            </w:r>
          </w:p>
        </w:tc>
      </w:tr>
    </w:tbl>
    <w:p w14:paraId="2D3962D2" w14:textId="77777777" w:rsidR="006570E9" w:rsidRPr="005C266F" w:rsidRDefault="006570E9" w:rsidP="00E679BE"/>
    <w:tbl>
      <w:tblPr>
        <w:tblW w:w="10629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8566"/>
        <w:gridCol w:w="848"/>
      </w:tblGrid>
      <w:tr w:rsidR="00E679BE" w:rsidRPr="005C266F" w14:paraId="3273D27D" w14:textId="77777777" w:rsidTr="001C3346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37C823ED" w14:textId="77777777" w:rsidR="00E679BE" w:rsidRPr="005C266F" w:rsidRDefault="00E679BE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>Question</w:t>
            </w:r>
          </w:p>
          <w:p w14:paraId="14171D08" w14:textId="0A3B711F" w:rsidR="00E679BE" w:rsidRPr="005C266F" w:rsidRDefault="006570E9" w:rsidP="001C3346">
            <w:pPr>
              <w:jc w:val="right"/>
              <w:rPr>
                <w:b/>
              </w:rPr>
            </w:pPr>
            <w:r>
              <w:rPr>
                <w:b/>
              </w:rPr>
              <w:t>6</w:t>
            </w:r>
            <w:r w:rsidR="00E679BE" w:rsidRPr="005C266F">
              <w:rPr>
                <w:b/>
              </w:rPr>
              <w:t xml:space="preserve"> (a)</w:t>
            </w:r>
          </w:p>
        </w:tc>
        <w:tc>
          <w:tcPr>
            <w:tcW w:w="856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0B0AF5E" w14:textId="244E80DD" w:rsidR="006570E9" w:rsidRDefault="006570E9" w:rsidP="006570E9">
            <w:pPr>
              <w:pStyle w:val="ListParagraph"/>
              <w:numPr>
                <w:ilvl w:val="0"/>
                <w:numId w:val="47"/>
              </w:numPr>
            </w:pPr>
            <w:r>
              <w:t>Each year older for a car considered sees an extra €58 on average being spent on maintenance.</w:t>
            </w:r>
          </w:p>
          <w:p w14:paraId="15E6E5A7" w14:textId="5C52B6AF" w:rsidR="006570E9" w:rsidRPr="006570E9" w:rsidRDefault="009911CC" w:rsidP="006570E9">
            <w:pPr>
              <w:pStyle w:val="ListParagraph"/>
              <w:numPr>
                <w:ilvl w:val="0"/>
                <w:numId w:val="47"/>
              </w:numPr>
            </w:pPr>
            <w:r>
              <w:t xml:space="preserve">Expected </w:t>
            </w:r>
            <w:r w:rsidR="006570E9" w:rsidRPr="006570E9">
              <w:t xml:space="preserve">maintenance </w:t>
            </w:r>
            <w:r w:rsidR="006570E9" w:rsidRPr="006570E9">
              <w:sym w:font="Symbol" w:char="F0A2"/>
            </w:r>
            <w:r w:rsidR="006570E9" w:rsidRPr="006570E9">
              <w:t xml:space="preserve"> = 117,450 – 58</w:t>
            </w:r>
            <w:r>
              <w:t>(2020) = €290</w:t>
            </w:r>
            <w:r>
              <w:br/>
              <w:t>This car’s maintenance is lower than expected</w:t>
            </w:r>
          </w:p>
          <w:p w14:paraId="7B2DD980" w14:textId="4A9351A9" w:rsidR="006570E9" w:rsidRPr="005C266F" w:rsidRDefault="006570E9" w:rsidP="001C3346"/>
        </w:tc>
        <w:tc>
          <w:tcPr>
            <w:tcW w:w="84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3F3B75F6" w14:textId="77777777" w:rsidR="009911CC" w:rsidRPr="009911CC" w:rsidRDefault="009911CC" w:rsidP="001C3346">
            <w:pPr>
              <w:jc w:val="right"/>
              <w:rPr>
                <w:i/>
                <w:iCs/>
              </w:rPr>
            </w:pPr>
          </w:p>
          <w:p w14:paraId="719C5448" w14:textId="54403B9A" w:rsidR="009911CC" w:rsidRPr="009911CC" w:rsidRDefault="009911CC" w:rsidP="001C3346">
            <w:pPr>
              <w:jc w:val="right"/>
              <w:rPr>
                <w:i/>
                <w:iCs/>
              </w:rPr>
            </w:pPr>
            <w:r w:rsidRPr="009911CC">
              <w:rPr>
                <w:i/>
                <w:iCs/>
              </w:rPr>
              <w:t>3</w:t>
            </w:r>
          </w:p>
          <w:p w14:paraId="21CD5FB0" w14:textId="77777777" w:rsidR="009911CC" w:rsidRPr="009911CC" w:rsidRDefault="009911CC" w:rsidP="001C3346">
            <w:pPr>
              <w:jc w:val="right"/>
              <w:rPr>
                <w:i/>
                <w:iCs/>
              </w:rPr>
            </w:pPr>
            <w:r w:rsidRPr="009911CC">
              <w:rPr>
                <w:i/>
                <w:iCs/>
              </w:rPr>
              <w:t>2</w:t>
            </w:r>
          </w:p>
          <w:p w14:paraId="28FDFA30" w14:textId="5EDCB608" w:rsidR="009911CC" w:rsidRPr="005C266F" w:rsidRDefault="009911CC" w:rsidP="001C3346">
            <w:pPr>
              <w:jc w:val="right"/>
            </w:pPr>
            <w:r w:rsidRPr="009911CC">
              <w:rPr>
                <w:i/>
                <w:iCs/>
              </w:rPr>
              <w:t>1</w:t>
            </w:r>
          </w:p>
        </w:tc>
      </w:tr>
      <w:tr w:rsidR="00E679BE" w:rsidRPr="005C266F" w14:paraId="28DA6187" w14:textId="77777777" w:rsidTr="001C3346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205ED117" w14:textId="77777777" w:rsidR="00E679BE" w:rsidRPr="005C266F" w:rsidRDefault="00E679BE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 xml:space="preserve"> (b)</w:t>
            </w:r>
          </w:p>
        </w:tc>
        <w:tc>
          <w:tcPr>
            <w:tcW w:w="8566" w:type="dxa"/>
            <w:tcBorders>
              <w:left w:val="single" w:sz="4" w:space="0" w:color="auto"/>
              <w:right w:val="single" w:sz="6" w:space="0" w:color="auto"/>
            </w:tcBorders>
          </w:tcPr>
          <w:p w14:paraId="638A6378" w14:textId="6B0E2C27" w:rsidR="009911CC" w:rsidRDefault="009911CC" w:rsidP="009911CC">
            <w:pPr>
              <w:pStyle w:val="ListParagraph"/>
              <w:numPr>
                <w:ilvl w:val="0"/>
                <w:numId w:val="48"/>
              </w:numPr>
            </w:pPr>
            <w:r>
              <w:rPr>
                <w:noProof/>
                <w:lang w:eastAsia="en-GB"/>
              </w:rPr>
              <w:t xml:space="preserve">p value for test that year coefficient </w:t>
            </w:r>
            <w:r>
              <w:rPr>
                <w:noProof/>
                <w:lang w:eastAsia="en-GB"/>
              </w:rPr>
              <w:sym w:font="Symbol" w:char="F0B9"/>
            </w:r>
            <w:r>
              <w:rPr>
                <w:noProof/>
                <w:lang w:eastAsia="en-GB"/>
              </w:rPr>
              <w:t xml:space="preserve"> 0 should be &lt; 0.05</w:t>
            </w:r>
          </w:p>
          <w:p w14:paraId="40A12D98" w14:textId="70C62607" w:rsidR="009911CC" w:rsidRPr="005C266F" w:rsidRDefault="009911CC" w:rsidP="009911CC">
            <w:pPr>
              <w:pStyle w:val="ListParagraph"/>
              <w:numPr>
                <w:ilvl w:val="0"/>
                <w:numId w:val="48"/>
              </w:numPr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gives the proportion of variation in maintenance explained by age.</w:t>
            </w:r>
          </w:p>
          <w:p w14:paraId="7088245D" w14:textId="32524A6F" w:rsidR="00E679BE" w:rsidRPr="005C266F" w:rsidRDefault="00E679BE" w:rsidP="009911CC"/>
        </w:tc>
        <w:tc>
          <w:tcPr>
            <w:tcW w:w="848" w:type="dxa"/>
            <w:tcBorders>
              <w:left w:val="single" w:sz="4" w:space="0" w:color="auto"/>
              <w:right w:val="single" w:sz="6" w:space="0" w:color="auto"/>
            </w:tcBorders>
          </w:tcPr>
          <w:p w14:paraId="39BD40BC" w14:textId="77777777" w:rsidR="00E679BE" w:rsidRPr="009911CC" w:rsidRDefault="009911CC" w:rsidP="009911CC">
            <w:pPr>
              <w:jc w:val="right"/>
              <w:rPr>
                <w:i/>
                <w:iCs/>
              </w:rPr>
            </w:pPr>
            <w:r w:rsidRPr="009911CC">
              <w:rPr>
                <w:i/>
                <w:iCs/>
              </w:rPr>
              <w:t>3</w:t>
            </w:r>
          </w:p>
          <w:p w14:paraId="31E7E8CA" w14:textId="2C694EC1" w:rsidR="009911CC" w:rsidRPr="009911CC" w:rsidRDefault="009911CC" w:rsidP="009911CC">
            <w:pPr>
              <w:jc w:val="right"/>
              <w:rPr>
                <w:i/>
                <w:iCs/>
              </w:rPr>
            </w:pPr>
            <w:r w:rsidRPr="009911CC">
              <w:rPr>
                <w:i/>
                <w:iCs/>
              </w:rPr>
              <w:t>3</w:t>
            </w:r>
          </w:p>
        </w:tc>
      </w:tr>
      <w:tr w:rsidR="00E679BE" w:rsidRPr="005C266F" w14:paraId="3E0A9331" w14:textId="77777777" w:rsidTr="009911CC">
        <w:trPr>
          <w:trHeight w:val="372"/>
        </w:trPr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5CDC5135" w14:textId="77777777" w:rsidR="00E679BE" w:rsidRPr="005C266F" w:rsidRDefault="00E679BE" w:rsidP="001C3346">
            <w:pPr>
              <w:jc w:val="right"/>
              <w:rPr>
                <w:b/>
              </w:rPr>
            </w:pPr>
            <w:r w:rsidRPr="005C266F">
              <w:rPr>
                <w:b/>
              </w:rPr>
              <w:t>(c)</w:t>
            </w:r>
          </w:p>
        </w:tc>
        <w:tc>
          <w:tcPr>
            <w:tcW w:w="8566" w:type="dxa"/>
            <w:tcBorders>
              <w:left w:val="single" w:sz="4" w:space="0" w:color="auto"/>
              <w:right w:val="single" w:sz="6" w:space="0" w:color="auto"/>
            </w:tcBorders>
          </w:tcPr>
          <w:p w14:paraId="52979D46" w14:textId="77777777" w:rsidR="00E679BE" w:rsidRDefault="009911CC" w:rsidP="001C3346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Year may be the true causation of maintenace cost decreasing with age.</w:t>
            </w:r>
          </w:p>
          <w:p w14:paraId="0B243DF1" w14:textId="7F1311A7" w:rsidR="009911CC" w:rsidRPr="009911CC" w:rsidRDefault="009911CC" w:rsidP="001C3346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I.e., older people may be buying newer cars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6" w:space="0" w:color="auto"/>
            </w:tcBorders>
          </w:tcPr>
          <w:p w14:paraId="1E60790D" w14:textId="77777777" w:rsidR="00E679BE" w:rsidRPr="009911CC" w:rsidRDefault="009911CC" w:rsidP="009911CC">
            <w:pPr>
              <w:jc w:val="right"/>
              <w:rPr>
                <w:i/>
                <w:iCs/>
              </w:rPr>
            </w:pPr>
            <w:r w:rsidRPr="009911CC">
              <w:rPr>
                <w:i/>
                <w:iCs/>
              </w:rPr>
              <w:t>3</w:t>
            </w:r>
          </w:p>
          <w:p w14:paraId="0868F84F" w14:textId="7610AA08" w:rsidR="009911CC" w:rsidRPr="009911CC" w:rsidRDefault="009911CC" w:rsidP="009911CC">
            <w:pPr>
              <w:jc w:val="right"/>
              <w:rPr>
                <w:i/>
                <w:iCs/>
              </w:rPr>
            </w:pPr>
            <w:r w:rsidRPr="009911CC">
              <w:rPr>
                <w:i/>
                <w:iCs/>
              </w:rPr>
              <w:t>3</w:t>
            </w:r>
          </w:p>
        </w:tc>
      </w:tr>
      <w:tr w:rsidR="009911CC" w:rsidRPr="005C266F" w14:paraId="630EB9A2" w14:textId="77777777" w:rsidTr="001C3346">
        <w:trPr>
          <w:trHeight w:val="372"/>
        </w:trPr>
        <w:tc>
          <w:tcPr>
            <w:tcW w:w="121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59F65C8" w14:textId="4252040E" w:rsidR="009911CC" w:rsidRPr="005C266F" w:rsidRDefault="009911CC" w:rsidP="001C3346">
            <w:pPr>
              <w:jc w:val="right"/>
              <w:rPr>
                <w:b/>
              </w:rPr>
            </w:pPr>
            <w:r>
              <w:rPr>
                <w:b/>
              </w:rPr>
              <w:t>(d)</w:t>
            </w:r>
          </w:p>
        </w:tc>
        <w:tc>
          <w:tcPr>
            <w:tcW w:w="8566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E4869D4" w14:textId="77777777" w:rsidR="009911CC" w:rsidRDefault="009911CC" w:rsidP="001C3346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Probability sampling examples: SRS, systematic, stratified etc.</w:t>
            </w:r>
          </w:p>
          <w:p w14:paraId="29B63331" w14:textId="77777777" w:rsidR="009911CC" w:rsidRDefault="009911CC" w:rsidP="001C3346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Non-probability sampling examples: Convenience, quota etc.</w:t>
            </w:r>
          </w:p>
          <w:p w14:paraId="5F108584" w14:textId="2CA24049" w:rsidR="009911CC" w:rsidRDefault="009911CC" w:rsidP="001C3346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Inferenece drawn on data acquired using non-probability sampling may not be valid.</w:t>
            </w:r>
          </w:p>
        </w:tc>
        <w:tc>
          <w:tcPr>
            <w:tcW w:w="848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8FA14E6" w14:textId="77777777" w:rsidR="009911CC" w:rsidRDefault="009911CC" w:rsidP="009911CC">
            <w:pPr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  <w:p w14:paraId="12868651" w14:textId="77777777" w:rsidR="009911CC" w:rsidRDefault="009911CC" w:rsidP="009911CC">
            <w:pPr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  <w:p w14:paraId="17DF0D52" w14:textId="549827DD" w:rsidR="009911CC" w:rsidRPr="009911CC" w:rsidRDefault="009911CC" w:rsidP="009911CC">
            <w:pPr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</w:tr>
    </w:tbl>
    <w:p w14:paraId="36BD83E3" w14:textId="77777777" w:rsidR="00E679BE" w:rsidRPr="005C266F" w:rsidRDefault="00E679BE" w:rsidP="00E679BE">
      <w:r w:rsidRPr="005C266F">
        <w:tab/>
      </w:r>
    </w:p>
    <w:p w14:paraId="0C355360" w14:textId="67890197" w:rsidR="00925370" w:rsidRPr="005C266F" w:rsidRDefault="009911CC" w:rsidP="00925370">
      <w:r>
        <w:tab/>
      </w:r>
    </w:p>
    <w:sectPr w:rsidR="00925370" w:rsidRPr="005C266F">
      <w:pgSz w:w="11907" w:h="16840"/>
      <w:pgMar w:top="567" w:right="851" w:bottom="1015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5C5A83A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305F5B"/>
    <w:multiLevelType w:val="hybridMultilevel"/>
    <w:tmpl w:val="2974A9F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7536C"/>
    <w:multiLevelType w:val="hybridMultilevel"/>
    <w:tmpl w:val="7A8CB980"/>
    <w:lvl w:ilvl="0" w:tplc="3C1C4F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D4BED"/>
    <w:multiLevelType w:val="hybridMultilevel"/>
    <w:tmpl w:val="73109B56"/>
    <w:lvl w:ilvl="0" w:tplc="0D3AF032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D76254"/>
    <w:multiLevelType w:val="hybridMultilevel"/>
    <w:tmpl w:val="E51858F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75DB5"/>
    <w:multiLevelType w:val="hybridMultilevel"/>
    <w:tmpl w:val="9FFC154C"/>
    <w:lvl w:ilvl="0" w:tplc="8278DF28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140" w:hanging="360"/>
      </w:pPr>
    </w:lvl>
    <w:lvl w:ilvl="2" w:tplc="1809001B" w:tentative="1">
      <w:start w:val="1"/>
      <w:numFmt w:val="lowerRoman"/>
      <w:lvlText w:val="%3."/>
      <w:lvlJc w:val="right"/>
      <w:pPr>
        <w:ind w:left="1860" w:hanging="180"/>
      </w:pPr>
    </w:lvl>
    <w:lvl w:ilvl="3" w:tplc="1809000F" w:tentative="1">
      <w:start w:val="1"/>
      <w:numFmt w:val="decimal"/>
      <w:lvlText w:val="%4."/>
      <w:lvlJc w:val="left"/>
      <w:pPr>
        <w:ind w:left="2580" w:hanging="360"/>
      </w:pPr>
    </w:lvl>
    <w:lvl w:ilvl="4" w:tplc="18090019" w:tentative="1">
      <w:start w:val="1"/>
      <w:numFmt w:val="lowerLetter"/>
      <w:lvlText w:val="%5."/>
      <w:lvlJc w:val="left"/>
      <w:pPr>
        <w:ind w:left="3300" w:hanging="360"/>
      </w:pPr>
    </w:lvl>
    <w:lvl w:ilvl="5" w:tplc="1809001B" w:tentative="1">
      <w:start w:val="1"/>
      <w:numFmt w:val="lowerRoman"/>
      <w:lvlText w:val="%6."/>
      <w:lvlJc w:val="right"/>
      <w:pPr>
        <w:ind w:left="4020" w:hanging="180"/>
      </w:pPr>
    </w:lvl>
    <w:lvl w:ilvl="6" w:tplc="1809000F" w:tentative="1">
      <w:start w:val="1"/>
      <w:numFmt w:val="decimal"/>
      <w:lvlText w:val="%7."/>
      <w:lvlJc w:val="left"/>
      <w:pPr>
        <w:ind w:left="4740" w:hanging="360"/>
      </w:pPr>
    </w:lvl>
    <w:lvl w:ilvl="7" w:tplc="18090019" w:tentative="1">
      <w:start w:val="1"/>
      <w:numFmt w:val="lowerLetter"/>
      <w:lvlText w:val="%8."/>
      <w:lvlJc w:val="left"/>
      <w:pPr>
        <w:ind w:left="5460" w:hanging="360"/>
      </w:pPr>
    </w:lvl>
    <w:lvl w:ilvl="8" w:tplc="1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2B31664"/>
    <w:multiLevelType w:val="hybridMultilevel"/>
    <w:tmpl w:val="B31CDD94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A5E9A"/>
    <w:multiLevelType w:val="hybridMultilevel"/>
    <w:tmpl w:val="7CF2C366"/>
    <w:lvl w:ilvl="0" w:tplc="2C2C1F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C38B6"/>
    <w:multiLevelType w:val="hybridMultilevel"/>
    <w:tmpl w:val="B658D696"/>
    <w:lvl w:ilvl="0" w:tplc="AC0CCB0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51DB9"/>
    <w:multiLevelType w:val="hybridMultilevel"/>
    <w:tmpl w:val="A9FA4B4A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506FE"/>
    <w:multiLevelType w:val="hybridMultilevel"/>
    <w:tmpl w:val="FAC4B8B2"/>
    <w:lvl w:ilvl="0" w:tplc="BD1C87AC">
      <w:start w:val="2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C3BAE"/>
    <w:multiLevelType w:val="hybridMultilevel"/>
    <w:tmpl w:val="7486BA4A"/>
    <w:lvl w:ilvl="0" w:tplc="9A0C576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20194E"/>
    <w:multiLevelType w:val="hybridMultilevel"/>
    <w:tmpl w:val="217AA426"/>
    <w:lvl w:ilvl="0" w:tplc="EBDE4952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3E10B7"/>
    <w:multiLevelType w:val="hybridMultilevel"/>
    <w:tmpl w:val="7CF2C366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A5735"/>
    <w:multiLevelType w:val="hybridMultilevel"/>
    <w:tmpl w:val="0DF245DC"/>
    <w:lvl w:ilvl="0" w:tplc="D5B407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C4A09"/>
    <w:multiLevelType w:val="hybridMultilevel"/>
    <w:tmpl w:val="13EE1768"/>
    <w:lvl w:ilvl="0" w:tplc="8C12066E">
      <w:start w:val="1"/>
      <w:numFmt w:val="lowerRoman"/>
      <w:lvlText w:val="(%1)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97F22"/>
    <w:multiLevelType w:val="hybridMultilevel"/>
    <w:tmpl w:val="17965512"/>
    <w:lvl w:ilvl="0" w:tplc="0D3AF03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D1450"/>
    <w:multiLevelType w:val="hybridMultilevel"/>
    <w:tmpl w:val="DCF06F16"/>
    <w:lvl w:ilvl="0" w:tplc="08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231DFE"/>
    <w:multiLevelType w:val="hybridMultilevel"/>
    <w:tmpl w:val="CD6062DA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877BA5"/>
    <w:multiLevelType w:val="hybridMultilevel"/>
    <w:tmpl w:val="86469144"/>
    <w:lvl w:ilvl="0" w:tplc="0D3AF03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2122C"/>
    <w:multiLevelType w:val="hybridMultilevel"/>
    <w:tmpl w:val="B0B45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421A2"/>
    <w:multiLevelType w:val="hybridMultilevel"/>
    <w:tmpl w:val="3DD0DC98"/>
    <w:lvl w:ilvl="0" w:tplc="88942EA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90628F"/>
    <w:multiLevelType w:val="hybridMultilevel"/>
    <w:tmpl w:val="8F1497D6"/>
    <w:lvl w:ilvl="0" w:tplc="0D3AF03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657E9"/>
    <w:multiLevelType w:val="hybridMultilevel"/>
    <w:tmpl w:val="C19AD0DC"/>
    <w:lvl w:ilvl="0" w:tplc="AC0CCB0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21604"/>
    <w:multiLevelType w:val="hybridMultilevel"/>
    <w:tmpl w:val="4B4C19C4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222ACF"/>
    <w:multiLevelType w:val="hybridMultilevel"/>
    <w:tmpl w:val="ECF05A22"/>
    <w:lvl w:ilvl="0" w:tplc="28BABC7A">
      <w:start w:val="2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2A251D"/>
    <w:multiLevelType w:val="hybridMultilevel"/>
    <w:tmpl w:val="E1CAADE2"/>
    <w:lvl w:ilvl="0" w:tplc="0D3AF032">
      <w:start w:val="1"/>
      <w:numFmt w:val="lowerRoman"/>
      <w:lvlText w:val="(%1)"/>
      <w:lvlJc w:val="right"/>
      <w:pPr>
        <w:ind w:left="109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3" w:hanging="360"/>
      </w:pPr>
    </w:lvl>
    <w:lvl w:ilvl="2" w:tplc="0809001B" w:tentative="1">
      <w:start w:val="1"/>
      <w:numFmt w:val="lowerRoman"/>
      <w:lvlText w:val="%3."/>
      <w:lvlJc w:val="right"/>
      <w:pPr>
        <w:ind w:left="2173" w:hanging="180"/>
      </w:pPr>
    </w:lvl>
    <w:lvl w:ilvl="3" w:tplc="0809000F" w:tentative="1">
      <w:start w:val="1"/>
      <w:numFmt w:val="decimal"/>
      <w:lvlText w:val="%4."/>
      <w:lvlJc w:val="left"/>
      <w:pPr>
        <w:ind w:left="2893" w:hanging="360"/>
      </w:pPr>
    </w:lvl>
    <w:lvl w:ilvl="4" w:tplc="08090019" w:tentative="1">
      <w:start w:val="1"/>
      <w:numFmt w:val="lowerLetter"/>
      <w:lvlText w:val="%5."/>
      <w:lvlJc w:val="left"/>
      <w:pPr>
        <w:ind w:left="3613" w:hanging="360"/>
      </w:pPr>
    </w:lvl>
    <w:lvl w:ilvl="5" w:tplc="0809001B" w:tentative="1">
      <w:start w:val="1"/>
      <w:numFmt w:val="lowerRoman"/>
      <w:lvlText w:val="%6."/>
      <w:lvlJc w:val="right"/>
      <w:pPr>
        <w:ind w:left="4333" w:hanging="180"/>
      </w:pPr>
    </w:lvl>
    <w:lvl w:ilvl="6" w:tplc="0809000F" w:tentative="1">
      <w:start w:val="1"/>
      <w:numFmt w:val="decimal"/>
      <w:lvlText w:val="%7."/>
      <w:lvlJc w:val="left"/>
      <w:pPr>
        <w:ind w:left="5053" w:hanging="360"/>
      </w:pPr>
    </w:lvl>
    <w:lvl w:ilvl="7" w:tplc="08090019" w:tentative="1">
      <w:start w:val="1"/>
      <w:numFmt w:val="lowerLetter"/>
      <w:lvlText w:val="%8."/>
      <w:lvlJc w:val="left"/>
      <w:pPr>
        <w:ind w:left="5773" w:hanging="360"/>
      </w:pPr>
    </w:lvl>
    <w:lvl w:ilvl="8" w:tplc="0809001B" w:tentative="1">
      <w:start w:val="1"/>
      <w:numFmt w:val="lowerRoman"/>
      <w:lvlText w:val="%9."/>
      <w:lvlJc w:val="right"/>
      <w:pPr>
        <w:ind w:left="6493" w:hanging="180"/>
      </w:pPr>
    </w:lvl>
  </w:abstractNum>
  <w:abstractNum w:abstractNumId="27" w15:restartNumberingAfterBreak="0">
    <w:nsid w:val="495450B1"/>
    <w:multiLevelType w:val="hybridMultilevel"/>
    <w:tmpl w:val="4B4C19C4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0A5CBD"/>
    <w:multiLevelType w:val="hybridMultilevel"/>
    <w:tmpl w:val="207EE8C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A06D14"/>
    <w:multiLevelType w:val="hybridMultilevel"/>
    <w:tmpl w:val="3B1AC424"/>
    <w:lvl w:ilvl="0" w:tplc="0CCE77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3D6FBE"/>
    <w:multiLevelType w:val="hybridMultilevel"/>
    <w:tmpl w:val="7CF2C366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C11E87"/>
    <w:multiLevelType w:val="hybridMultilevel"/>
    <w:tmpl w:val="1FAC6B80"/>
    <w:lvl w:ilvl="0" w:tplc="F3F834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01363C"/>
    <w:multiLevelType w:val="hybridMultilevel"/>
    <w:tmpl w:val="93E0A2F2"/>
    <w:lvl w:ilvl="0" w:tplc="4740E30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B40CFD"/>
    <w:multiLevelType w:val="hybridMultilevel"/>
    <w:tmpl w:val="23142A06"/>
    <w:lvl w:ilvl="0" w:tplc="4740E30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3F808C4"/>
    <w:multiLevelType w:val="hybridMultilevel"/>
    <w:tmpl w:val="0054EB42"/>
    <w:lvl w:ilvl="0" w:tplc="52145DC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ED4ACC"/>
    <w:multiLevelType w:val="hybridMultilevel"/>
    <w:tmpl w:val="FDF44508"/>
    <w:lvl w:ilvl="0" w:tplc="436CE4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BB5438"/>
    <w:multiLevelType w:val="hybridMultilevel"/>
    <w:tmpl w:val="588C5464"/>
    <w:lvl w:ilvl="0" w:tplc="D0361CB6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F2213B"/>
    <w:multiLevelType w:val="hybridMultilevel"/>
    <w:tmpl w:val="325084E2"/>
    <w:lvl w:ilvl="0" w:tplc="0D3AF03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FC41C1"/>
    <w:multiLevelType w:val="hybridMultilevel"/>
    <w:tmpl w:val="6D3AB1B2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312496"/>
    <w:multiLevelType w:val="hybridMultilevel"/>
    <w:tmpl w:val="4B4C19C4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717BB5"/>
    <w:multiLevelType w:val="hybridMultilevel"/>
    <w:tmpl w:val="48462B1C"/>
    <w:lvl w:ilvl="0" w:tplc="D0361CB6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C5F417B"/>
    <w:multiLevelType w:val="hybridMultilevel"/>
    <w:tmpl w:val="A29CB3BC"/>
    <w:lvl w:ilvl="0" w:tplc="AC0CCB00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500" w:hanging="360"/>
      </w:pPr>
    </w:lvl>
    <w:lvl w:ilvl="2" w:tplc="1809001B" w:tentative="1">
      <w:start w:val="1"/>
      <w:numFmt w:val="lowerRoman"/>
      <w:lvlText w:val="%3."/>
      <w:lvlJc w:val="right"/>
      <w:pPr>
        <w:ind w:left="2220" w:hanging="180"/>
      </w:pPr>
    </w:lvl>
    <w:lvl w:ilvl="3" w:tplc="1809000F" w:tentative="1">
      <w:start w:val="1"/>
      <w:numFmt w:val="decimal"/>
      <w:lvlText w:val="%4."/>
      <w:lvlJc w:val="left"/>
      <w:pPr>
        <w:ind w:left="2940" w:hanging="360"/>
      </w:pPr>
    </w:lvl>
    <w:lvl w:ilvl="4" w:tplc="18090019" w:tentative="1">
      <w:start w:val="1"/>
      <w:numFmt w:val="lowerLetter"/>
      <w:lvlText w:val="%5."/>
      <w:lvlJc w:val="left"/>
      <w:pPr>
        <w:ind w:left="3660" w:hanging="360"/>
      </w:pPr>
    </w:lvl>
    <w:lvl w:ilvl="5" w:tplc="1809001B" w:tentative="1">
      <w:start w:val="1"/>
      <w:numFmt w:val="lowerRoman"/>
      <w:lvlText w:val="%6."/>
      <w:lvlJc w:val="right"/>
      <w:pPr>
        <w:ind w:left="4380" w:hanging="180"/>
      </w:pPr>
    </w:lvl>
    <w:lvl w:ilvl="6" w:tplc="1809000F" w:tentative="1">
      <w:start w:val="1"/>
      <w:numFmt w:val="decimal"/>
      <w:lvlText w:val="%7."/>
      <w:lvlJc w:val="left"/>
      <w:pPr>
        <w:ind w:left="5100" w:hanging="360"/>
      </w:pPr>
    </w:lvl>
    <w:lvl w:ilvl="7" w:tplc="18090019" w:tentative="1">
      <w:start w:val="1"/>
      <w:numFmt w:val="lowerLetter"/>
      <w:lvlText w:val="%8."/>
      <w:lvlJc w:val="left"/>
      <w:pPr>
        <w:ind w:left="5820" w:hanging="360"/>
      </w:pPr>
    </w:lvl>
    <w:lvl w:ilvl="8" w:tplc="1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2" w15:restartNumberingAfterBreak="0">
    <w:nsid w:val="6CFC419B"/>
    <w:multiLevelType w:val="hybridMultilevel"/>
    <w:tmpl w:val="0054EB42"/>
    <w:lvl w:ilvl="0" w:tplc="52145DC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B94832"/>
    <w:multiLevelType w:val="hybridMultilevel"/>
    <w:tmpl w:val="0054EB42"/>
    <w:lvl w:ilvl="0" w:tplc="52145DC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2676C9"/>
    <w:multiLevelType w:val="hybridMultilevel"/>
    <w:tmpl w:val="7CF2C366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F16D38"/>
    <w:multiLevelType w:val="hybridMultilevel"/>
    <w:tmpl w:val="0054EB42"/>
    <w:lvl w:ilvl="0" w:tplc="52145DC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CE3B0A"/>
    <w:multiLevelType w:val="hybridMultilevel"/>
    <w:tmpl w:val="82BA9CB2"/>
    <w:lvl w:ilvl="0" w:tplc="0AAA6A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4D73FA"/>
    <w:multiLevelType w:val="hybridMultilevel"/>
    <w:tmpl w:val="391AFCE6"/>
    <w:lvl w:ilvl="0" w:tplc="4740E3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22"/>
  </w:num>
  <w:num w:numId="4">
    <w:abstractNumId w:val="47"/>
  </w:num>
  <w:num w:numId="5">
    <w:abstractNumId w:val="33"/>
  </w:num>
  <w:num w:numId="6">
    <w:abstractNumId w:val="3"/>
  </w:num>
  <w:num w:numId="7">
    <w:abstractNumId w:val="32"/>
  </w:num>
  <w:num w:numId="8">
    <w:abstractNumId w:val="10"/>
  </w:num>
  <w:num w:numId="9">
    <w:abstractNumId w:val="36"/>
  </w:num>
  <w:num w:numId="10">
    <w:abstractNumId w:val="40"/>
  </w:num>
  <w:num w:numId="11">
    <w:abstractNumId w:val="19"/>
  </w:num>
  <w:num w:numId="12">
    <w:abstractNumId w:val="16"/>
  </w:num>
  <w:num w:numId="13">
    <w:abstractNumId w:val="46"/>
  </w:num>
  <w:num w:numId="14">
    <w:abstractNumId w:val="26"/>
  </w:num>
  <w:num w:numId="15">
    <w:abstractNumId w:val="37"/>
  </w:num>
  <w:num w:numId="16">
    <w:abstractNumId w:val="8"/>
  </w:num>
  <w:num w:numId="17">
    <w:abstractNumId w:val="0"/>
  </w:num>
  <w:num w:numId="18">
    <w:abstractNumId w:val="31"/>
  </w:num>
  <w:num w:numId="19">
    <w:abstractNumId w:val="15"/>
  </w:num>
  <w:num w:numId="20">
    <w:abstractNumId w:val="29"/>
  </w:num>
  <w:num w:numId="21">
    <w:abstractNumId w:val="20"/>
  </w:num>
  <w:num w:numId="22">
    <w:abstractNumId w:val="23"/>
  </w:num>
  <w:num w:numId="23">
    <w:abstractNumId w:val="41"/>
  </w:num>
  <w:num w:numId="24">
    <w:abstractNumId w:val="5"/>
  </w:num>
  <w:num w:numId="25">
    <w:abstractNumId w:val="2"/>
  </w:num>
  <w:num w:numId="26">
    <w:abstractNumId w:val="35"/>
  </w:num>
  <w:num w:numId="27">
    <w:abstractNumId w:val="21"/>
  </w:num>
  <w:num w:numId="28">
    <w:abstractNumId w:val="28"/>
  </w:num>
  <w:num w:numId="29">
    <w:abstractNumId w:val="25"/>
  </w:num>
  <w:num w:numId="30">
    <w:abstractNumId w:val="11"/>
  </w:num>
  <w:num w:numId="31">
    <w:abstractNumId w:val="18"/>
  </w:num>
  <w:num w:numId="32">
    <w:abstractNumId w:val="24"/>
  </w:num>
  <w:num w:numId="33">
    <w:abstractNumId w:val="39"/>
  </w:num>
  <w:num w:numId="34">
    <w:abstractNumId w:val="27"/>
  </w:num>
  <w:num w:numId="35">
    <w:abstractNumId w:val="34"/>
  </w:num>
  <w:num w:numId="36">
    <w:abstractNumId w:val="45"/>
  </w:num>
  <w:num w:numId="37">
    <w:abstractNumId w:val="42"/>
  </w:num>
  <w:num w:numId="38">
    <w:abstractNumId w:val="43"/>
  </w:num>
  <w:num w:numId="39">
    <w:abstractNumId w:val="9"/>
  </w:num>
  <w:num w:numId="40">
    <w:abstractNumId w:val="38"/>
  </w:num>
  <w:num w:numId="41">
    <w:abstractNumId w:val="7"/>
  </w:num>
  <w:num w:numId="42">
    <w:abstractNumId w:val="30"/>
  </w:num>
  <w:num w:numId="43">
    <w:abstractNumId w:val="14"/>
  </w:num>
  <w:num w:numId="44">
    <w:abstractNumId w:val="17"/>
  </w:num>
  <w:num w:numId="45">
    <w:abstractNumId w:val="1"/>
  </w:num>
  <w:num w:numId="46">
    <w:abstractNumId w:val="13"/>
  </w:num>
  <w:num w:numId="47">
    <w:abstractNumId w:val="6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53"/>
    <w:rsid w:val="00032454"/>
    <w:rsid w:val="0003535B"/>
    <w:rsid w:val="00054E59"/>
    <w:rsid w:val="00077B7F"/>
    <w:rsid w:val="000813DF"/>
    <w:rsid w:val="000B4985"/>
    <w:rsid w:val="000B747A"/>
    <w:rsid w:val="000C48D4"/>
    <w:rsid w:val="000C67A5"/>
    <w:rsid w:val="000D22DE"/>
    <w:rsid w:val="000E1862"/>
    <w:rsid w:val="00103319"/>
    <w:rsid w:val="0011708E"/>
    <w:rsid w:val="00136636"/>
    <w:rsid w:val="0014500D"/>
    <w:rsid w:val="00145830"/>
    <w:rsid w:val="001503C8"/>
    <w:rsid w:val="00150817"/>
    <w:rsid w:val="0016121D"/>
    <w:rsid w:val="00180566"/>
    <w:rsid w:val="00183BE3"/>
    <w:rsid w:val="001931EC"/>
    <w:rsid w:val="00194510"/>
    <w:rsid w:val="001A0D8D"/>
    <w:rsid w:val="001A2F7B"/>
    <w:rsid w:val="001B1E5E"/>
    <w:rsid w:val="001C3D24"/>
    <w:rsid w:val="001D0519"/>
    <w:rsid w:val="001D2B76"/>
    <w:rsid w:val="001E0120"/>
    <w:rsid w:val="001F03A2"/>
    <w:rsid w:val="001F5B00"/>
    <w:rsid w:val="0021146A"/>
    <w:rsid w:val="00213BCE"/>
    <w:rsid w:val="00231BE7"/>
    <w:rsid w:val="00235C61"/>
    <w:rsid w:val="00246A4D"/>
    <w:rsid w:val="00262498"/>
    <w:rsid w:val="00265CCB"/>
    <w:rsid w:val="002701E3"/>
    <w:rsid w:val="00284719"/>
    <w:rsid w:val="002B25FC"/>
    <w:rsid w:val="002D3A95"/>
    <w:rsid w:val="002E7B2C"/>
    <w:rsid w:val="003165EA"/>
    <w:rsid w:val="003268B0"/>
    <w:rsid w:val="00342B64"/>
    <w:rsid w:val="00362001"/>
    <w:rsid w:val="0036694B"/>
    <w:rsid w:val="00366C9B"/>
    <w:rsid w:val="00380417"/>
    <w:rsid w:val="003979D8"/>
    <w:rsid w:val="003A2F71"/>
    <w:rsid w:val="003A4E00"/>
    <w:rsid w:val="003B317D"/>
    <w:rsid w:val="003C2B12"/>
    <w:rsid w:val="003E1389"/>
    <w:rsid w:val="003F7792"/>
    <w:rsid w:val="00406567"/>
    <w:rsid w:val="0041149B"/>
    <w:rsid w:val="00452139"/>
    <w:rsid w:val="0046625F"/>
    <w:rsid w:val="00487A85"/>
    <w:rsid w:val="004B0401"/>
    <w:rsid w:val="004B1441"/>
    <w:rsid w:val="004D2F7D"/>
    <w:rsid w:val="004D6276"/>
    <w:rsid w:val="004E19C9"/>
    <w:rsid w:val="004E2511"/>
    <w:rsid w:val="004E65BC"/>
    <w:rsid w:val="00501204"/>
    <w:rsid w:val="005013DC"/>
    <w:rsid w:val="00512B3A"/>
    <w:rsid w:val="00523E01"/>
    <w:rsid w:val="00542B6F"/>
    <w:rsid w:val="0054306B"/>
    <w:rsid w:val="00544D03"/>
    <w:rsid w:val="00563CD9"/>
    <w:rsid w:val="00575F5A"/>
    <w:rsid w:val="0058346C"/>
    <w:rsid w:val="00594141"/>
    <w:rsid w:val="005A736D"/>
    <w:rsid w:val="005C266F"/>
    <w:rsid w:val="005C577F"/>
    <w:rsid w:val="005E0E73"/>
    <w:rsid w:val="005E73D7"/>
    <w:rsid w:val="005F38E2"/>
    <w:rsid w:val="005F5302"/>
    <w:rsid w:val="00610E88"/>
    <w:rsid w:val="00613779"/>
    <w:rsid w:val="00631249"/>
    <w:rsid w:val="006318C0"/>
    <w:rsid w:val="00652B7C"/>
    <w:rsid w:val="006567CC"/>
    <w:rsid w:val="00656DB4"/>
    <w:rsid w:val="006570E9"/>
    <w:rsid w:val="006733D1"/>
    <w:rsid w:val="006904A9"/>
    <w:rsid w:val="00691F92"/>
    <w:rsid w:val="006A54C1"/>
    <w:rsid w:val="006A5DDD"/>
    <w:rsid w:val="006A6A71"/>
    <w:rsid w:val="006A7DD9"/>
    <w:rsid w:val="006D052D"/>
    <w:rsid w:val="006D24FF"/>
    <w:rsid w:val="006D334D"/>
    <w:rsid w:val="0070088D"/>
    <w:rsid w:val="00700B1E"/>
    <w:rsid w:val="0070194E"/>
    <w:rsid w:val="00703DE3"/>
    <w:rsid w:val="007230E1"/>
    <w:rsid w:val="00753639"/>
    <w:rsid w:val="00756B95"/>
    <w:rsid w:val="0076036A"/>
    <w:rsid w:val="007608D7"/>
    <w:rsid w:val="007618C2"/>
    <w:rsid w:val="00767E11"/>
    <w:rsid w:val="00770F99"/>
    <w:rsid w:val="007724FC"/>
    <w:rsid w:val="00775D0E"/>
    <w:rsid w:val="00782763"/>
    <w:rsid w:val="00792FB5"/>
    <w:rsid w:val="0079594A"/>
    <w:rsid w:val="007A21C0"/>
    <w:rsid w:val="007B7728"/>
    <w:rsid w:val="007C7302"/>
    <w:rsid w:val="007E5911"/>
    <w:rsid w:val="007E7F21"/>
    <w:rsid w:val="0080046A"/>
    <w:rsid w:val="00803452"/>
    <w:rsid w:val="0081616A"/>
    <w:rsid w:val="0084668C"/>
    <w:rsid w:val="0085011B"/>
    <w:rsid w:val="00856EF3"/>
    <w:rsid w:val="008701DE"/>
    <w:rsid w:val="00881214"/>
    <w:rsid w:val="0088276C"/>
    <w:rsid w:val="00884F4E"/>
    <w:rsid w:val="008903AC"/>
    <w:rsid w:val="0089079C"/>
    <w:rsid w:val="008D226E"/>
    <w:rsid w:val="008D28EE"/>
    <w:rsid w:val="008F3478"/>
    <w:rsid w:val="008F6F20"/>
    <w:rsid w:val="00901EC6"/>
    <w:rsid w:val="00917A68"/>
    <w:rsid w:val="00923E27"/>
    <w:rsid w:val="00925370"/>
    <w:rsid w:val="00931D42"/>
    <w:rsid w:val="00933061"/>
    <w:rsid w:val="00935C91"/>
    <w:rsid w:val="009360CD"/>
    <w:rsid w:val="00940F26"/>
    <w:rsid w:val="00963E0C"/>
    <w:rsid w:val="009667DA"/>
    <w:rsid w:val="00982816"/>
    <w:rsid w:val="009911CC"/>
    <w:rsid w:val="009A24C1"/>
    <w:rsid w:val="009A6698"/>
    <w:rsid w:val="009D02A8"/>
    <w:rsid w:val="009D1930"/>
    <w:rsid w:val="009F6431"/>
    <w:rsid w:val="00A05E03"/>
    <w:rsid w:val="00A2428F"/>
    <w:rsid w:val="00A24CDB"/>
    <w:rsid w:val="00A3478D"/>
    <w:rsid w:val="00A609F4"/>
    <w:rsid w:val="00A6356D"/>
    <w:rsid w:val="00A70E25"/>
    <w:rsid w:val="00A974D1"/>
    <w:rsid w:val="00A97808"/>
    <w:rsid w:val="00AB1BAF"/>
    <w:rsid w:val="00AB1F68"/>
    <w:rsid w:val="00AB4AA0"/>
    <w:rsid w:val="00AC2A41"/>
    <w:rsid w:val="00AD3B60"/>
    <w:rsid w:val="00AF41C9"/>
    <w:rsid w:val="00AF60CB"/>
    <w:rsid w:val="00AF7334"/>
    <w:rsid w:val="00B02AFC"/>
    <w:rsid w:val="00B1282B"/>
    <w:rsid w:val="00B137A4"/>
    <w:rsid w:val="00B34F16"/>
    <w:rsid w:val="00B40FC2"/>
    <w:rsid w:val="00B545BF"/>
    <w:rsid w:val="00B664A3"/>
    <w:rsid w:val="00B675FA"/>
    <w:rsid w:val="00B723F6"/>
    <w:rsid w:val="00B87894"/>
    <w:rsid w:val="00BB7A85"/>
    <w:rsid w:val="00BF002A"/>
    <w:rsid w:val="00BF17E6"/>
    <w:rsid w:val="00C06744"/>
    <w:rsid w:val="00C06F6A"/>
    <w:rsid w:val="00C1625E"/>
    <w:rsid w:val="00C25D56"/>
    <w:rsid w:val="00C43E43"/>
    <w:rsid w:val="00C44C91"/>
    <w:rsid w:val="00C66668"/>
    <w:rsid w:val="00C83A34"/>
    <w:rsid w:val="00C93517"/>
    <w:rsid w:val="00CA69C9"/>
    <w:rsid w:val="00CA6B60"/>
    <w:rsid w:val="00CB2275"/>
    <w:rsid w:val="00CB4640"/>
    <w:rsid w:val="00CC3796"/>
    <w:rsid w:val="00CD3970"/>
    <w:rsid w:val="00CD3E6C"/>
    <w:rsid w:val="00CE3DFF"/>
    <w:rsid w:val="00D06472"/>
    <w:rsid w:val="00D0786C"/>
    <w:rsid w:val="00D2116E"/>
    <w:rsid w:val="00D222DC"/>
    <w:rsid w:val="00D3414A"/>
    <w:rsid w:val="00D61B38"/>
    <w:rsid w:val="00D67B38"/>
    <w:rsid w:val="00D76B07"/>
    <w:rsid w:val="00D8129D"/>
    <w:rsid w:val="00D82360"/>
    <w:rsid w:val="00D83553"/>
    <w:rsid w:val="00D8610E"/>
    <w:rsid w:val="00D92304"/>
    <w:rsid w:val="00DB03DD"/>
    <w:rsid w:val="00DC36B9"/>
    <w:rsid w:val="00DE4B6D"/>
    <w:rsid w:val="00DF3182"/>
    <w:rsid w:val="00E055A4"/>
    <w:rsid w:val="00E066FF"/>
    <w:rsid w:val="00E06C55"/>
    <w:rsid w:val="00E129A5"/>
    <w:rsid w:val="00E13E83"/>
    <w:rsid w:val="00E3325F"/>
    <w:rsid w:val="00E51FFB"/>
    <w:rsid w:val="00E54919"/>
    <w:rsid w:val="00E659D1"/>
    <w:rsid w:val="00E679BE"/>
    <w:rsid w:val="00E73D4F"/>
    <w:rsid w:val="00EF3BAF"/>
    <w:rsid w:val="00F22ACA"/>
    <w:rsid w:val="00F23487"/>
    <w:rsid w:val="00F32898"/>
    <w:rsid w:val="00F51A13"/>
    <w:rsid w:val="00FB4B2B"/>
    <w:rsid w:val="00FC070C"/>
    <w:rsid w:val="00FD1ACB"/>
    <w:rsid w:val="00FD6136"/>
    <w:rsid w:val="00FE5313"/>
    <w:rsid w:val="00FE7965"/>
    <w:rsid w:val="00FF368E"/>
    <w:rsid w:val="00FF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9664F"/>
  <w15:docId w15:val="{6783799D-6A94-4DC7-8CB0-8C3B4BFE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11CC"/>
    <w:rPr>
      <w:sz w:val="24"/>
      <w:szCs w:val="24"/>
      <w:lang w:val="en-GB" w:eastAsia="en-US"/>
    </w:rPr>
  </w:style>
  <w:style w:type="paragraph" w:styleId="Heading1">
    <w:name w:val="heading 1"/>
    <w:aliases w:val="section"/>
    <w:basedOn w:val="Normal"/>
    <w:next w:val="Normal"/>
    <w:qFormat/>
    <w:pPr>
      <w:keepNext/>
      <w:outlineLvl w:val="0"/>
    </w:pPr>
    <w:rPr>
      <w:b/>
      <w:szCs w:val="20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4640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B4640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C3796"/>
    <w:pPr>
      <w:ind w:left="720"/>
      <w:contextualSpacing/>
    </w:pPr>
    <w:rPr>
      <w:szCs w:val="20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470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eonard\AppData\Roaming\Microsoft\Templates\WIT%20exam%20solu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WIT exam solution</Template>
  <TotalTime>1</TotalTime>
  <Pages>2</Pages>
  <Words>435</Words>
  <Characters>2481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W.I.T.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Leonard</dc:creator>
  <cp:lastModifiedBy>Noelle Dalton</cp:lastModifiedBy>
  <cp:revision>2</cp:revision>
  <dcterms:created xsi:type="dcterms:W3CDTF">2023-03-06T12:55:00Z</dcterms:created>
  <dcterms:modified xsi:type="dcterms:W3CDTF">2023-03-06T12:55:00Z</dcterms:modified>
</cp:coreProperties>
</file>