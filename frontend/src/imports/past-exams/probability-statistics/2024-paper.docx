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90117C" w14:textId="016A1F6A" w:rsidR="00C13771" w:rsidRPr="00C13771" w:rsidRDefault="00C13771" w:rsidP="00C13771">
      <w:pPr>
        <w:jc w:val="both"/>
        <w:rPr>
          <w:b/>
          <w:sz w:val="52"/>
          <w:lang w:val="en-GB"/>
        </w:rPr>
      </w:pPr>
      <w:bookmarkStart w:id="0" w:name="_GoBack"/>
      <w:bookmarkEnd w:id="0"/>
      <w:r>
        <w:rPr>
          <w:noProof/>
          <w:lang w:eastAsia="en-IE"/>
        </w:rPr>
        <w:drawing>
          <wp:inline distT="0" distB="0" distL="0" distR="0" wp14:anchorId="79E6A724" wp14:editId="4ACEFA6E">
            <wp:extent cx="1715770" cy="9658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7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ABEB" w14:textId="77777777" w:rsidR="00C13771" w:rsidRPr="00C13771" w:rsidRDefault="00C13771" w:rsidP="00C13771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hd w:val="pct5" w:color="auto" w:fill="auto"/>
        <w:jc w:val="center"/>
        <w:rPr>
          <w:b/>
          <w:sz w:val="28"/>
          <w:lang w:val="en-GB"/>
        </w:rPr>
      </w:pPr>
    </w:p>
    <w:p w14:paraId="0DFF498A" w14:textId="77777777" w:rsidR="00C13771" w:rsidRPr="00C13771" w:rsidRDefault="00C13771" w:rsidP="00C13771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hd w:val="pct5" w:color="auto" w:fill="auto"/>
        <w:ind w:firstLine="720"/>
        <w:jc w:val="center"/>
        <w:rPr>
          <w:b/>
          <w:sz w:val="44"/>
          <w:szCs w:val="44"/>
          <w:lang w:val="en-GB"/>
        </w:rPr>
      </w:pPr>
      <w:r w:rsidRPr="00C13771">
        <w:rPr>
          <w:b/>
          <w:sz w:val="44"/>
          <w:szCs w:val="44"/>
          <w:lang w:val="en-GB"/>
        </w:rPr>
        <w:t xml:space="preserve">BACHELOR OF SCIENCE (HONS) IN </w:t>
      </w:r>
    </w:p>
    <w:p w14:paraId="15B4EDA8" w14:textId="77777777" w:rsidR="00C13771" w:rsidRPr="00C13771" w:rsidRDefault="00C13771" w:rsidP="00C13771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hd w:val="pct5" w:color="auto" w:fill="auto"/>
        <w:ind w:firstLine="720"/>
        <w:jc w:val="center"/>
        <w:rPr>
          <w:b/>
          <w:sz w:val="44"/>
          <w:szCs w:val="44"/>
          <w:lang w:val="en-GB"/>
        </w:rPr>
      </w:pPr>
      <w:r w:rsidRPr="00C13771">
        <w:rPr>
          <w:b/>
          <w:sz w:val="44"/>
          <w:szCs w:val="44"/>
          <w:lang w:val="en-GB"/>
        </w:rPr>
        <w:t>- APPLIED COMPUTING</w:t>
      </w:r>
    </w:p>
    <w:p w14:paraId="590DF430" w14:textId="77777777" w:rsidR="00C13771" w:rsidRPr="00C13771" w:rsidRDefault="00C13771" w:rsidP="00C13771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hd w:val="pct5" w:color="auto" w:fill="auto"/>
        <w:ind w:firstLine="720"/>
        <w:jc w:val="center"/>
        <w:rPr>
          <w:b/>
          <w:sz w:val="44"/>
          <w:szCs w:val="44"/>
          <w:lang w:val="en-GB"/>
        </w:rPr>
      </w:pPr>
      <w:r w:rsidRPr="00C13771">
        <w:rPr>
          <w:b/>
          <w:sz w:val="44"/>
          <w:szCs w:val="44"/>
          <w:lang w:val="en-GB"/>
        </w:rPr>
        <w:t xml:space="preserve">- COMPUTER FORENSICS &amp; SECURITY </w:t>
      </w:r>
    </w:p>
    <w:p w14:paraId="075DAB16" w14:textId="77777777" w:rsidR="00C13771" w:rsidRPr="00C13771" w:rsidRDefault="00C13771" w:rsidP="00C13771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hd w:val="pct5" w:color="auto" w:fill="auto"/>
        <w:jc w:val="center"/>
        <w:rPr>
          <w:b/>
          <w:sz w:val="28"/>
          <w:lang w:val="en-GB"/>
        </w:rPr>
      </w:pPr>
    </w:p>
    <w:p w14:paraId="2F790FB5" w14:textId="77777777" w:rsidR="00C13771" w:rsidRPr="00C13771" w:rsidRDefault="00C13771" w:rsidP="00C13771">
      <w:pPr>
        <w:jc w:val="both"/>
        <w:rPr>
          <w:b/>
          <w:lang w:val="en-GB"/>
        </w:rPr>
      </w:pPr>
    </w:p>
    <w:p w14:paraId="525C6CBE" w14:textId="77777777" w:rsidR="00C13771" w:rsidRPr="00C13771" w:rsidRDefault="00C13771" w:rsidP="00C13771">
      <w:pPr>
        <w:jc w:val="both"/>
        <w:rPr>
          <w:b/>
          <w:lang w:val="en-GB"/>
        </w:rPr>
      </w:pPr>
      <w:r w:rsidRPr="00C13771">
        <w:rPr>
          <w:b/>
          <w:lang w:val="en-GB"/>
        </w:rPr>
        <w:t>EXAMINATION:</w:t>
      </w:r>
    </w:p>
    <w:p w14:paraId="3EC494A2" w14:textId="77777777" w:rsidR="00C13771" w:rsidRPr="00C13771" w:rsidRDefault="00C13771" w:rsidP="00C13771">
      <w:pPr>
        <w:jc w:val="both"/>
        <w:rPr>
          <w:b/>
          <w:lang w:val="en-GB"/>
        </w:rPr>
      </w:pPr>
    </w:p>
    <w:p w14:paraId="1686DC00" w14:textId="77777777" w:rsidR="00C13771" w:rsidRPr="00C13771" w:rsidRDefault="00C13771" w:rsidP="00C13771">
      <w:pPr>
        <w:jc w:val="both"/>
        <w:rPr>
          <w:b/>
          <w:sz w:val="50"/>
          <w:lang w:val="en-GB"/>
        </w:rPr>
      </w:pPr>
      <w:r w:rsidRPr="00C13771">
        <w:rPr>
          <w:b/>
          <w:sz w:val="50"/>
          <w:lang w:val="en-GB"/>
        </w:rPr>
        <w:t>PROBABILITY AND STATISTICS</w:t>
      </w:r>
    </w:p>
    <w:p w14:paraId="4EB2BAF9" w14:textId="77777777" w:rsidR="00C13771" w:rsidRPr="00C13771" w:rsidRDefault="00C13771" w:rsidP="00C13771">
      <w:pPr>
        <w:jc w:val="both"/>
        <w:rPr>
          <w:b/>
          <w:sz w:val="44"/>
          <w:szCs w:val="44"/>
          <w:lang w:val="en-GB"/>
        </w:rPr>
      </w:pPr>
      <w:r w:rsidRPr="00C13771">
        <w:rPr>
          <w:b/>
          <w:sz w:val="44"/>
          <w:szCs w:val="44"/>
          <w:lang w:val="en-GB"/>
        </w:rPr>
        <w:t xml:space="preserve">SEMESTER 4 - YEAR 2 </w:t>
      </w:r>
    </w:p>
    <w:p w14:paraId="39BBCD88" w14:textId="77777777" w:rsidR="00C13771" w:rsidRPr="00C13771" w:rsidRDefault="00C13771" w:rsidP="00C13771">
      <w:pPr>
        <w:jc w:val="both"/>
        <w:rPr>
          <w:b/>
          <w:lang w:val="en-GB"/>
        </w:rPr>
      </w:pPr>
    </w:p>
    <w:p w14:paraId="74C8A389" w14:textId="77777777" w:rsidR="00C13771" w:rsidRPr="00C13771" w:rsidRDefault="00C13771" w:rsidP="00C13771">
      <w:pPr>
        <w:jc w:val="both"/>
        <w:rPr>
          <w:b/>
          <w:lang w:val="en-GB"/>
        </w:rPr>
      </w:pPr>
    </w:p>
    <w:p w14:paraId="5036A366" w14:textId="77777777" w:rsidR="00C13771" w:rsidRPr="00C13771" w:rsidRDefault="00C13771" w:rsidP="00C13771">
      <w:pPr>
        <w:jc w:val="both"/>
        <w:rPr>
          <w:b/>
          <w:lang w:val="en-GB"/>
        </w:rPr>
      </w:pPr>
      <w:r w:rsidRPr="00C13771">
        <w:rPr>
          <w:b/>
          <w:lang w:val="en-GB"/>
        </w:rPr>
        <w:tab/>
      </w:r>
    </w:p>
    <w:p w14:paraId="5B2757CB" w14:textId="45B4D214" w:rsidR="00C13771" w:rsidRPr="00C13771" w:rsidRDefault="00C13771" w:rsidP="00C13771">
      <w:pPr>
        <w:jc w:val="both"/>
        <w:rPr>
          <w:b/>
          <w:sz w:val="32"/>
          <w:lang w:val="en-GB"/>
        </w:rPr>
      </w:pPr>
      <w:r w:rsidRPr="00C13771">
        <w:rPr>
          <w:b/>
          <w:sz w:val="36"/>
          <w:szCs w:val="36"/>
          <w:lang w:val="en-GB"/>
        </w:rPr>
        <w:t>MAY 202</w:t>
      </w:r>
      <w:r>
        <w:rPr>
          <w:b/>
          <w:sz w:val="36"/>
          <w:szCs w:val="36"/>
          <w:lang w:val="en-GB"/>
        </w:rPr>
        <w:t>4</w:t>
      </w:r>
      <w:r w:rsidRPr="00C13771">
        <w:rPr>
          <w:b/>
          <w:sz w:val="36"/>
          <w:lang w:val="en-GB"/>
        </w:rPr>
        <w:tab/>
      </w:r>
      <w:r w:rsidRPr="00C13771">
        <w:rPr>
          <w:b/>
          <w:sz w:val="36"/>
          <w:lang w:val="en-GB"/>
        </w:rPr>
        <w:tab/>
      </w:r>
      <w:r w:rsidRPr="00C13771">
        <w:rPr>
          <w:b/>
          <w:sz w:val="36"/>
          <w:lang w:val="en-GB"/>
        </w:rPr>
        <w:tab/>
      </w:r>
      <w:r w:rsidRPr="00C13771">
        <w:rPr>
          <w:b/>
          <w:sz w:val="36"/>
          <w:lang w:val="en-GB"/>
        </w:rPr>
        <w:tab/>
      </w:r>
      <w:r w:rsidRPr="00C13771">
        <w:rPr>
          <w:b/>
          <w:sz w:val="36"/>
          <w:lang w:val="en-GB"/>
        </w:rPr>
        <w:tab/>
      </w:r>
      <w:r w:rsidRPr="00C13771">
        <w:rPr>
          <w:b/>
          <w:sz w:val="36"/>
          <w:lang w:val="en-GB"/>
        </w:rPr>
        <w:tab/>
        <w:t>DURATION:  2 HOURS</w:t>
      </w:r>
    </w:p>
    <w:p w14:paraId="0F5FFB7D" w14:textId="77777777" w:rsidR="00C13771" w:rsidRPr="00C13771" w:rsidRDefault="00C13771" w:rsidP="00C13771">
      <w:pPr>
        <w:jc w:val="both"/>
        <w:rPr>
          <w:b/>
          <w:lang w:val="en-GB"/>
        </w:rPr>
      </w:pPr>
    </w:p>
    <w:p w14:paraId="703F9DBC" w14:textId="77777777" w:rsidR="00C13771" w:rsidRPr="00C13771" w:rsidRDefault="00C13771" w:rsidP="00C13771">
      <w:pPr>
        <w:jc w:val="both"/>
        <w:rPr>
          <w:b/>
          <w:lang w:val="en-GB"/>
        </w:rPr>
      </w:pPr>
    </w:p>
    <w:p w14:paraId="53931F65" w14:textId="77777777" w:rsidR="00C13771" w:rsidRPr="00C13771" w:rsidRDefault="00C13771" w:rsidP="00C13771">
      <w:pPr>
        <w:jc w:val="both"/>
        <w:rPr>
          <w:b/>
          <w:lang w:val="en-GB"/>
        </w:rPr>
      </w:pPr>
    </w:p>
    <w:p w14:paraId="4E284753" w14:textId="7448A6C2" w:rsidR="00C13771" w:rsidRPr="00C13771" w:rsidRDefault="00C13771" w:rsidP="00C13771">
      <w:pPr>
        <w:tabs>
          <w:tab w:val="left" w:pos="1418"/>
        </w:tabs>
        <w:jc w:val="both"/>
        <w:rPr>
          <w:b/>
          <w:sz w:val="20"/>
          <w:lang w:val="en-GB"/>
        </w:rPr>
      </w:pPr>
      <w:r w:rsidRPr="00C13771">
        <w:rPr>
          <w:b/>
          <w:sz w:val="20"/>
          <w:lang w:val="en-GB"/>
        </w:rPr>
        <w:t>INTERNAL EXAMINER:</w:t>
      </w:r>
      <w:r w:rsidRPr="00C13771">
        <w:rPr>
          <w:b/>
          <w:sz w:val="20"/>
          <w:lang w:val="en-GB"/>
        </w:rPr>
        <w:tab/>
        <w:t>MR FRANK LEONARD</w:t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="009A5D37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>DATE:</w:t>
      </w:r>
      <w:r w:rsidRPr="00C13771">
        <w:rPr>
          <w:b/>
          <w:sz w:val="20"/>
          <w:lang w:val="en-GB"/>
        </w:rPr>
        <w:tab/>
      </w:r>
      <w:r w:rsidR="00C14B0B">
        <w:rPr>
          <w:b/>
          <w:sz w:val="20"/>
          <w:lang w:val="en-GB"/>
        </w:rPr>
        <w:tab/>
      </w:r>
      <w:r w:rsidR="006F5CFC">
        <w:rPr>
          <w:b/>
          <w:sz w:val="20"/>
          <w:lang w:val="en-GB"/>
        </w:rPr>
        <w:t>14</w:t>
      </w:r>
      <w:r w:rsidR="006F5CFC" w:rsidRPr="006F5CFC">
        <w:rPr>
          <w:b/>
          <w:sz w:val="20"/>
          <w:vertAlign w:val="superscript"/>
          <w:lang w:val="en-GB"/>
        </w:rPr>
        <w:t>TH</w:t>
      </w:r>
      <w:r w:rsidR="006F5CFC">
        <w:rPr>
          <w:b/>
          <w:sz w:val="20"/>
          <w:lang w:val="en-GB"/>
        </w:rPr>
        <w:t xml:space="preserve"> </w:t>
      </w:r>
      <w:r w:rsidRPr="00C13771">
        <w:rPr>
          <w:b/>
          <w:sz w:val="20"/>
          <w:lang w:val="en-GB"/>
        </w:rPr>
        <w:t>MAY 202</w:t>
      </w:r>
      <w:r>
        <w:rPr>
          <w:b/>
          <w:sz w:val="20"/>
          <w:lang w:val="en-GB"/>
        </w:rPr>
        <w:t>4</w:t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="00C14B0B">
        <w:rPr>
          <w:b/>
          <w:sz w:val="20"/>
          <w:lang w:val="en-GB"/>
        </w:rPr>
        <w:tab/>
      </w:r>
      <w:r w:rsidR="00C14B0B">
        <w:rPr>
          <w:b/>
          <w:sz w:val="20"/>
          <w:lang w:val="en-GB"/>
        </w:rPr>
        <w:tab/>
      </w:r>
      <w:r w:rsidR="00C14B0B">
        <w:rPr>
          <w:b/>
          <w:sz w:val="20"/>
          <w:lang w:val="en-GB"/>
        </w:rPr>
        <w:tab/>
      </w:r>
      <w:r w:rsidR="00C14B0B">
        <w:rPr>
          <w:b/>
          <w:sz w:val="20"/>
          <w:lang w:val="en-GB"/>
        </w:rPr>
        <w:tab/>
      </w:r>
      <w:r w:rsidR="00C14B0B">
        <w:rPr>
          <w:b/>
          <w:sz w:val="20"/>
          <w:lang w:val="en-GB"/>
        </w:rPr>
        <w:tab/>
      </w:r>
      <w:r w:rsidR="00C14B0B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>TIME:</w:t>
      </w:r>
      <w:r w:rsidRPr="00C13771">
        <w:rPr>
          <w:b/>
          <w:sz w:val="20"/>
          <w:lang w:val="en-GB"/>
        </w:rPr>
        <w:tab/>
      </w:r>
      <w:r w:rsidR="00C14B0B">
        <w:rPr>
          <w:b/>
          <w:sz w:val="20"/>
          <w:lang w:val="en-GB"/>
        </w:rPr>
        <w:tab/>
      </w:r>
      <w:r w:rsidR="006F5CFC">
        <w:rPr>
          <w:b/>
          <w:sz w:val="20"/>
          <w:lang w:val="en-GB"/>
        </w:rPr>
        <w:t>11:45 AM</w:t>
      </w:r>
      <w:r w:rsidRPr="00C13771">
        <w:rPr>
          <w:b/>
          <w:sz w:val="20"/>
          <w:lang w:val="en-GB"/>
        </w:rPr>
        <w:tab/>
      </w:r>
    </w:p>
    <w:p w14:paraId="7A4508A0" w14:textId="22325D89" w:rsidR="00C13771" w:rsidRDefault="00C13771" w:rsidP="00C13771">
      <w:pPr>
        <w:tabs>
          <w:tab w:val="left" w:pos="1418"/>
        </w:tabs>
        <w:jc w:val="both"/>
        <w:rPr>
          <w:b/>
          <w:sz w:val="20"/>
          <w:lang w:val="en-GB"/>
        </w:rPr>
      </w:pP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ab/>
      </w:r>
      <w:r>
        <w:rPr>
          <w:b/>
          <w:sz w:val="20"/>
          <w:lang w:val="en-GB"/>
        </w:rPr>
        <w:tab/>
      </w:r>
      <w:r>
        <w:rPr>
          <w:b/>
          <w:sz w:val="20"/>
          <w:lang w:val="en-GB"/>
        </w:rPr>
        <w:tab/>
      </w:r>
      <w:r>
        <w:rPr>
          <w:b/>
          <w:sz w:val="20"/>
          <w:lang w:val="en-GB"/>
        </w:rPr>
        <w:tab/>
      </w:r>
      <w:r>
        <w:rPr>
          <w:b/>
          <w:sz w:val="20"/>
          <w:lang w:val="en-GB"/>
        </w:rPr>
        <w:tab/>
      </w:r>
      <w:r w:rsidR="009A5D37">
        <w:rPr>
          <w:b/>
          <w:sz w:val="20"/>
          <w:lang w:val="en-GB"/>
        </w:rPr>
        <w:tab/>
      </w:r>
      <w:r w:rsidRPr="00C13771">
        <w:rPr>
          <w:b/>
          <w:sz w:val="20"/>
          <w:lang w:val="en-GB"/>
        </w:rPr>
        <w:t>VENUE:</w:t>
      </w:r>
      <w:r w:rsidR="006F5CFC">
        <w:rPr>
          <w:b/>
          <w:sz w:val="20"/>
          <w:lang w:val="en-GB"/>
        </w:rPr>
        <w:t xml:space="preserve"> </w:t>
      </w:r>
      <w:r w:rsidR="00C14B0B">
        <w:rPr>
          <w:b/>
          <w:sz w:val="20"/>
          <w:lang w:val="en-GB"/>
        </w:rPr>
        <w:tab/>
      </w:r>
      <w:r w:rsidR="006F5CFC">
        <w:rPr>
          <w:b/>
          <w:sz w:val="20"/>
          <w:lang w:val="en-GB"/>
        </w:rPr>
        <w:t>MAIN HALL</w:t>
      </w:r>
      <w:r w:rsidRPr="00C13771">
        <w:rPr>
          <w:b/>
          <w:sz w:val="20"/>
          <w:lang w:val="en-GB"/>
        </w:rPr>
        <w:tab/>
      </w:r>
    </w:p>
    <w:p w14:paraId="02BA3181" w14:textId="77777777" w:rsidR="00C13771" w:rsidRPr="00C13771" w:rsidRDefault="00C13771" w:rsidP="00C13771">
      <w:pPr>
        <w:tabs>
          <w:tab w:val="left" w:pos="1418"/>
        </w:tabs>
        <w:jc w:val="both"/>
        <w:rPr>
          <w:b/>
          <w:sz w:val="20"/>
          <w:lang w:val="en-GB"/>
        </w:rPr>
      </w:pPr>
    </w:p>
    <w:p w14:paraId="4568DB49" w14:textId="77777777" w:rsidR="00C13771" w:rsidRPr="00C13771" w:rsidRDefault="00C13771" w:rsidP="00C13771">
      <w:pPr>
        <w:tabs>
          <w:tab w:val="left" w:pos="1418"/>
        </w:tabs>
        <w:jc w:val="both"/>
        <w:rPr>
          <w:b/>
          <w:sz w:val="20"/>
          <w:lang w:val="en-GB"/>
        </w:rPr>
      </w:pPr>
      <w:r w:rsidRPr="00C13771">
        <w:rPr>
          <w:b/>
          <w:sz w:val="20"/>
          <w:lang w:val="en-GB"/>
        </w:rPr>
        <w:t>EXTERNAL EXAMINER:</w:t>
      </w:r>
      <w:r w:rsidRPr="00C13771">
        <w:rPr>
          <w:b/>
          <w:sz w:val="20"/>
          <w:lang w:val="en-GB"/>
        </w:rPr>
        <w:tab/>
        <w:t>MS MARGARET FINNEGAN</w:t>
      </w:r>
    </w:p>
    <w:p w14:paraId="3FD772EF" w14:textId="77777777" w:rsidR="00C13771" w:rsidRPr="00C13771" w:rsidRDefault="00C13771" w:rsidP="00C13771">
      <w:pPr>
        <w:tabs>
          <w:tab w:val="left" w:pos="1418"/>
        </w:tabs>
        <w:jc w:val="both"/>
        <w:rPr>
          <w:b/>
          <w:lang w:val="en-GB"/>
        </w:rPr>
      </w:pPr>
    </w:p>
    <w:p w14:paraId="476116D6" w14:textId="77777777" w:rsidR="00C13771" w:rsidRPr="00C13771" w:rsidRDefault="00C13771" w:rsidP="00C13771">
      <w:pPr>
        <w:tabs>
          <w:tab w:val="left" w:pos="1418"/>
        </w:tabs>
        <w:jc w:val="both"/>
        <w:rPr>
          <w:b/>
          <w:lang w:val="en-GB"/>
        </w:rPr>
      </w:pPr>
    </w:p>
    <w:p w14:paraId="72B5EBAD" w14:textId="77777777" w:rsidR="00C13771" w:rsidRPr="00C13771" w:rsidRDefault="00C13771" w:rsidP="00C13771">
      <w:pPr>
        <w:tabs>
          <w:tab w:val="left" w:pos="1418"/>
        </w:tabs>
        <w:jc w:val="both"/>
        <w:rPr>
          <w:b/>
          <w:lang w:val="en-GB"/>
        </w:rPr>
      </w:pPr>
    </w:p>
    <w:p w14:paraId="481F472E" w14:textId="6DC6C0F3" w:rsidR="00C13771" w:rsidRPr="00C13771" w:rsidRDefault="00C13771" w:rsidP="00C13771">
      <w:pPr>
        <w:tabs>
          <w:tab w:val="left" w:pos="1418"/>
        </w:tabs>
        <w:jc w:val="both"/>
        <w:rPr>
          <w:b/>
          <w:sz w:val="18"/>
          <w:lang w:val="en-GB"/>
        </w:rPr>
      </w:pPr>
      <w:r w:rsidRPr="00C13771">
        <w:rPr>
          <w:b/>
          <w:sz w:val="18"/>
          <w:lang w:val="en-GB"/>
        </w:rPr>
        <w:t xml:space="preserve">INSTRUCTIONS TO </w:t>
      </w:r>
      <w:r w:rsidR="00B377C9" w:rsidRPr="00C13771">
        <w:rPr>
          <w:b/>
          <w:sz w:val="18"/>
          <w:lang w:val="en-GB"/>
        </w:rPr>
        <w:t>CANDIDATES: -</w:t>
      </w:r>
    </w:p>
    <w:p w14:paraId="72FA88F3" w14:textId="77777777" w:rsidR="00C13771" w:rsidRPr="00C13771" w:rsidRDefault="00C13771" w:rsidP="00C13771">
      <w:pPr>
        <w:ind w:left="567" w:hanging="567"/>
        <w:jc w:val="both"/>
        <w:rPr>
          <w:b/>
          <w:lang w:val="en-GB"/>
        </w:rPr>
      </w:pPr>
    </w:p>
    <w:p w14:paraId="31625179" w14:textId="79E66D64" w:rsidR="00C13771" w:rsidRPr="00024239" w:rsidRDefault="00C13771" w:rsidP="00024239">
      <w:pPr>
        <w:numPr>
          <w:ilvl w:val="0"/>
          <w:numId w:val="36"/>
        </w:numPr>
        <w:ind w:left="0" w:firstLine="0"/>
        <w:rPr>
          <w:b/>
          <w:caps/>
          <w:sz w:val="20"/>
          <w:lang w:val="en-GB"/>
        </w:rPr>
      </w:pPr>
      <w:r w:rsidRPr="00024239">
        <w:rPr>
          <w:b/>
          <w:caps/>
          <w:sz w:val="20"/>
          <w:lang w:val="en-GB"/>
        </w:rPr>
        <w:t>Answer two QUestions from each section.</w:t>
      </w:r>
    </w:p>
    <w:p w14:paraId="23DC6EA5" w14:textId="77777777" w:rsidR="00C13771" w:rsidRPr="00024239" w:rsidRDefault="00C13771" w:rsidP="00024239">
      <w:pPr>
        <w:jc w:val="both"/>
        <w:rPr>
          <w:b/>
          <w:sz w:val="20"/>
          <w:lang w:val="en-GB"/>
        </w:rPr>
      </w:pPr>
    </w:p>
    <w:p w14:paraId="5A8D78B2" w14:textId="0890A46D" w:rsidR="00C13771" w:rsidRPr="00024239" w:rsidRDefault="00C13771" w:rsidP="00024239">
      <w:pPr>
        <w:pStyle w:val="ListParagraph"/>
        <w:numPr>
          <w:ilvl w:val="0"/>
          <w:numId w:val="36"/>
        </w:numPr>
        <w:ind w:left="0" w:firstLine="0"/>
        <w:jc w:val="both"/>
        <w:rPr>
          <w:b/>
          <w:sz w:val="20"/>
          <w:lang w:val="en-GB"/>
        </w:rPr>
      </w:pPr>
      <w:r w:rsidRPr="00024239">
        <w:rPr>
          <w:b/>
          <w:sz w:val="20"/>
          <w:lang w:val="en-GB"/>
        </w:rPr>
        <w:t>STUDENTS ARE PERMITTED TO USE CALCULATORS.</w:t>
      </w:r>
    </w:p>
    <w:p w14:paraId="300099A1" w14:textId="2C559248" w:rsidR="00C13771" w:rsidRDefault="00C13771" w:rsidP="00C13771">
      <w:pPr>
        <w:jc w:val="center"/>
        <w:rPr>
          <w:b/>
          <w:sz w:val="18"/>
          <w:lang w:val="en-GB"/>
        </w:rPr>
      </w:pPr>
    </w:p>
    <w:p w14:paraId="48A3EAD4" w14:textId="77777777" w:rsidR="00024239" w:rsidRPr="00C13771" w:rsidRDefault="00024239" w:rsidP="00C13771">
      <w:pPr>
        <w:jc w:val="center"/>
        <w:rPr>
          <w:b/>
          <w:sz w:val="18"/>
          <w:lang w:val="en-GB"/>
        </w:rPr>
      </w:pPr>
    </w:p>
    <w:p w14:paraId="005C2CD2" w14:textId="77777777" w:rsidR="00C13771" w:rsidRPr="00C13771" w:rsidRDefault="00C13771" w:rsidP="00C13771">
      <w:pPr>
        <w:jc w:val="both"/>
        <w:rPr>
          <w:b/>
          <w:sz w:val="18"/>
          <w:lang w:val="en-GB"/>
        </w:rPr>
      </w:pPr>
    </w:p>
    <w:p w14:paraId="22127986" w14:textId="77777777" w:rsidR="00C13771" w:rsidRPr="00C13771" w:rsidRDefault="00C13771" w:rsidP="00C13771">
      <w:pPr>
        <w:pStyle w:val="Heading1"/>
        <w:rPr>
          <w:sz w:val="36"/>
          <w:szCs w:val="36"/>
        </w:rPr>
      </w:pPr>
      <w:r w:rsidRPr="00C13771">
        <w:rPr>
          <w:sz w:val="36"/>
          <w:szCs w:val="36"/>
        </w:rPr>
        <w:t>SOUTH EAST TECHNOLOGICAL UNIVERSITY</w:t>
      </w:r>
    </w:p>
    <w:p w14:paraId="6B3013D5" w14:textId="77777777" w:rsidR="00C13771" w:rsidRPr="00C13771" w:rsidRDefault="00C13771" w:rsidP="00C13771">
      <w:pPr>
        <w:jc w:val="center"/>
        <w:rPr>
          <w:b/>
          <w:sz w:val="36"/>
          <w:szCs w:val="36"/>
          <w:lang w:val="en-GB"/>
        </w:rPr>
      </w:pPr>
    </w:p>
    <w:p w14:paraId="1899AA88" w14:textId="77777777" w:rsidR="00CB432B" w:rsidRPr="00CA1338" w:rsidRDefault="00CB432B" w:rsidP="00CB432B">
      <w:pPr>
        <w:jc w:val="center"/>
        <w:rPr>
          <w:b/>
        </w:rPr>
      </w:pPr>
      <w:r w:rsidRPr="00CA1338">
        <w:rPr>
          <w:b/>
        </w:rPr>
        <w:br w:type="page"/>
      </w:r>
      <w:r w:rsidRPr="00CA1338">
        <w:rPr>
          <w:b/>
        </w:rPr>
        <w:lastRenderedPageBreak/>
        <w:t>Section A – Probability</w:t>
      </w:r>
    </w:p>
    <w:p w14:paraId="5A2FD66E" w14:textId="77777777" w:rsidR="00CB432B" w:rsidRPr="00CA1338" w:rsidRDefault="00CB432B" w:rsidP="00CB432B"/>
    <w:p w14:paraId="78422E8C" w14:textId="77777777" w:rsidR="00CB432B" w:rsidRPr="00CA1338" w:rsidRDefault="00CB432B" w:rsidP="00CB432B">
      <w:pPr>
        <w:jc w:val="center"/>
        <w:rPr>
          <w:i/>
        </w:rPr>
      </w:pPr>
      <w:r w:rsidRPr="00CA1338">
        <w:rPr>
          <w:i/>
        </w:rPr>
        <w:t>Answer two questions.</w:t>
      </w:r>
    </w:p>
    <w:p w14:paraId="1E00A2FA" w14:textId="69DF20C5" w:rsidR="00CB432B" w:rsidRDefault="00CB432B" w:rsidP="00CB432B">
      <w:pPr>
        <w:rPr>
          <w:color w:val="FF0000"/>
        </w:rPr>
      </w:pPr>
    </w:p>
    <w:tbl>
      <w:tblPr>
        <w:tblW w:w="9548" w:type="dxa"/>
        <w:tblLayout w:type="fixed"/>
        <w:tblLook w:val="0000" w:firstRow="0" w:lastRow="0" w:firstColumn="0" w:lastColumn="0" w:noHBand="0" w:noVBand="0"/>
      </w:tblPr>
      <w:tblGrid>
        <w:gridCol w:w="675"/>
        <w:gridCol w:w="567"/>
        <w:gridCol w:w="8306"/>
      </w:tblGrid>
      <w:tr w:rsidR="00CA1338" w:rsidRPr="00CA1338" w14:paraId="0EE69AEB" w14:textId="77777777" w:rsidTr="003B6B05">
        <w:trPr>
          <w:trHeight w:val="429"/>
        </w:trPr>
        <w:tc>
          <w:tcPr>
            <w:tcW w:w="675" w:type="dxa"/>
          </w:tcPr>
          <w:p w14:paraId="4017AE00" w14:textId="77777777" w:rsidR="00CA1338" w:rsidRPr="00CA1338" w:rsidRDefault="00CA1338" w:rsidP="003B6B05">
            <w:pPr>
              <w:pStyle w:val="Heading1"/>
            </w:pPr>
            <w:r w:rsidRPr="00CA1338">
              <w:rPr>
                <w:b w:val="0"/>
              </w:rPr>
              <w:br w:type="page"/>
            </w:r>
            <w:r w:rsidRPr="00CA1338">
              <w:t>Q1</w:t>
            </w:r>
          </w:p>
        </w:tc>
        <w:tc>
          <w:tcPr>
            <w:tcW w:w="567" w:type="dxa"/>
          </w:tcPr>
          <w:p w14:paraId="677B0B1E" w14:textId="77777777" w:rsidR="00CA1338" w:rsidRPr="00CA1338" w:rsidRDefault="00CA1338" w:rsidP="003B6B05">
            <w:pPr>
              <w:ind w:left="-60"/>
              <w:rPr>
                <w:b/>
                <w:bCs/>
              </w:rPr>
            </w:pPr>
            <w:r w:rsidRPr="00CA1338">
              <w:rPr>
                <w:b/>
                <w:bCs/>
              </w:rPr>
              <w:t>(a)</w:t>
            </w:r>
          </w:p>
        </w:tc>
        <w:tc>
          <w:tcPr>
            <w:tcW w:w="8306" w:type="dxa"/>
          </w:tcPr>
          <w:p w14:paraId="75BABA4D" w14:textId="0FF2438F" w:rsidR="00F1742C" w:rsidRDefault="00516A05" w:rsidP="00CA1338">
            <w:r>
              <w:t>A</w:t>
            </w:r>
            <w:r w:rsidR="00F1742C">
              <w:t xml:space="preserve"> </w:t>
            </w:r>
            <w:r w:rsidR="00C503DB">
              <w:t>second-hand</w:t>
            </w:r>
            <w:r>
              <w:t xml:space="preserve"> car sales dea</w:t>
            </w:r>
            <w:r w:rsidR="00C503DB">
              <w:t>ler</w:t>
            </w:r>
            <w:r>
              <w:t xml:space="preserve"> has 7 parking </w:t>
            </w:r>
            <w:r w:rsidR="00C503DB">
              <w:t>bays in front of the show room</w:t>
            </w:r>
            <w:r w:rsidR="003E178F">
              <w:t xml:space="preserve">, which </w:t>
            </w:r>
            <w:r w:rsidR="00C503DB">
              <w:t xml:space="preserve">are used to prominently display some of the car stock that is offered for sale. </w:t>
            </w:r>
          </w:p>
          <w:p w14:paraId="258B0727" w14:textId="017EE8ED" w:rsidR="00CA1338" w:rsidRDefault="00C503DB" w:rsidP="00CA1338">
            <w:r>
              <w:t xml:space="preserve">There are currently 10 Hondas, 9 Fords and 11 Toyotas </w:t>
            </w:r>
            <w:r w:rsidR="00F1742C">
              <w:t xml:space="preserve">in stock </w:t>
            </w:r>
            <w:r>
              <w:t>and 7 of this are to be selected for display. How many selections are possible if:</w:t>
            </w:r>
          </w:p>
          <w:p w14:paraId="23FB16FD" w14:textId="77777777" w:rsidR="00C503DB" w:rsidRDefault="00C503DB" w:rsidP="00CA1338"/>
          <w:p w14:paraId="27CBB958" w14:textId="77777777" w:rsidR="00C503DB" w:rsidRDefault="00C503DB" w:rsidP="00C503DB">
            <w:pPr>
              <w:pStyle w:val="ListParagraph"/>
              <w:numPr>
                <w:ilvl w:val="0"/>
                <w:numId w:val="25"/>
              </w:numPr>
            </w:pPr>
            <w:r>
              <w:t>Any 7 cars may be selected?</w:t>
            </w:r>
          </w:p>
          <w:p w14:paraId="46CBA38D" w14:textId="77777777" w:rsidR="00C503DB" w:rsidRDefault="00C503DB" w:rsidP="00C503DB">
            <w:pPr>
              <w:pStyle w:val="ListParagraph"/>
              <w:numPr>
                <w:ilvl w:val="0"/>
                <w:numId w:val="25"/>
              </w:numPr>
            </w:pPr>
            <w:r>
              <w:t>The cars selected must all have the same make?</w:t>
            </w:r>
          </w:p>
          <w:p w14:paraId="706FDFB8" w14:textId="6E9BBEAC" w:rsidR="00C503DB" w:rsidRPr="00CA1338" w:rsidRDefault="00C503DB" w:rsidP="00C503DB">
            <w:pPr>
              <w:pStyle w:val="ListParagraph"/>
              <w:numPr>
                <w:ilvl w:val="0"/>
                <w:numId w:val="25"/>
              </w:numPr>
            </w:pPr>
            <w:r>
              <w:t xml:space="preserve">The cars selected must </w:t>
            </w:r>
            <w:r>
              <w:rPr>
                <w:u w:val="single"/>
              </w:rPr>
              <w:t>not</w:t>
            </w:r>
            <w:r w:rsidRPr="00C503DB">
              <w:t xml:space="preserve"> </w:t>
            </w:r>
            <w:r>
              <w:t>all have the same make?</w:t>
            </w:r>
          </w:p>
        </w:tc>
      </w:tr>
      <w:tr w:rsidR="00CA1338" w:rsidRPr="00CA1338" w14:paraId="274A518E" w14:textId="77777777" w:rsidTr="003B6B05">
        <w:trPr>
          <w:trHeight w:val="543"/>
        </w:trPr>
        <w:tc>
          <w:tcPr>
            <w:tcW w:w="675" w:type="dxa"/>
          </w:tcPr>
          <w:p w14:paraId="3FD1F3A0" w14:textId="77777777" w:rsidR="00CA1338" w:rsidRPr="00CA1338" w:rsidRDefault="00CA1338" w:rsidP="003B6B05">
            <w:pPr>
              <w:pStyle w:val="Heading1"/>
            </w:pPr>
          </w:p>
        </w:tc>
        <w:tc>
          <w:tcPr>
            <w:tcW w:w="567" w:type="dxa"/>
          </w:tcPr>
          <w:p w14:paraId="747C1B30" w14:textId="77777777" w:rsidR="00CA1338" w:rsidRPr="00CA1338" w:rsidRDefault="00CA1338" w:rsidP="003B6B05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582BE703" w14:textId="33AD56EC" w:rsidR="00CA1338" w:rsidRPr="00CA1338" w:rsidRDefault="00CA1338" w:rsidP="003B6B05">
            <w:pPr>
              <w:jc w:val="right"/>
            </w:pPr>
            <w:r w:rsidRPr="00CA1338">
              <w:rPr>
                <w:b/>
              </w:rPr>
              <w:t>(</w:t>
            </w:r>
            <w:r w:rsidR="00EE57A0">
              <w:rPr>
                <w:b/>
              </w:rPr>
              <w:t>8</w:t>
            </w:r>
            <w:r w:rsidRPr="00CA1338">
              <w:rPr>
                <w:b/>
              </w:rPr>
              <w:t xml:space="preserve"> Marks)</w:t>
            </w:r>
          </w:p>
        </w:tc>
      </w:tr>
      <w:tr w:rsidR="00CA1338" w:rsidRPr="00CA1338" w14:paraId="300C7233" w14:textId="77777777" w:rsidTr="003B6B05">
        <w:trPr>
          <w:trHeight w:val="543"/>
        </w:trPr>
        <w:tc>
          <w:tcPr>
            <w:tcW w:w="675" w:type="dxa"/>
          </w:tcPr>
          <w:p w14:paraId="69278AE7" w14:textId="77777777" w:rsidR="00CA1338" w:rsidRPr="00CA1338" w:rsidRDefault="00CA1338" w:rsidP="003B6B05">
            <w:pPr>
              <w:pStyle w:val="Heading1"/>
            </w:pPr>
          </w:p>
        </w:tc>
        <w:tc>
          <w:tcPr>
            <w:tcW w:w="567" w:type="dxa"/>
          </w:tcPr>
          <w:p w14:paraId="2D08A359" w14:textId="77777777" w:rsidR="00CA1338" w:rsidRPr="00CA1338" w:rsidRDefault="00CA1338" w:rsidP="003B6B05">
            <w:pPr>
              <w:ind w:left="-60"/>
              <w:rPr>
                <w:b/>
                <w:bCs/>
              </w:rPr>
            </w:pPr>
            <w:r w:rsidRPr="00CA1338">
              <w:rPr>
                <w:b/>
                <w:bCs/>
              </w:rPr>
              <w:t>(b)</w:t>
            </w:r>
          </w:p>
        </w:tc>
        <w:tc>
          <w:tcPr>
            <w:tcW w:w="8306" w:type="dxa"/>
          </w:tcPr>
          <w:p w14:paraId="25F04A20" w14:textId="47030E57" w:rsidR="00CA1338" w:rsidRDefault="00E033E1" w:rsidP="003B6B05">
            <w:pPr>
              <w:rPr>
                <w:bCs/>
              </w:rPr>
            </w:pPr>
            <w:r>
              <w:rPr>
                <w:bCs/>
              </w:rPr>
              <w:t>4 Hondas, 2 Fords and 1 Toyota and selected</w:t>
            </w:r>
            <w:r w:rsidR="00EE57A0">
              <w:rPr>
                <w:bCs/>
              </w:rPr>
              <w:t>. T</w:t>
            </w:r>
            <w:r w:rsidR="00F1742C">
              <w:rPr>
                <w:bCs/>
              </w:rPr>
              <w:t>he order in which they are arranged in the parking bays must be decided. How many arrangements are possible if:</w:t>
            </w:r>
          </w:p>
          <w:p w14:paraId="64685FEA" w14:textId="77777777" w:rsidR="00F1742C" w:rsidRDefault="00F1742C" w:rsidP="003B6B05">
            <w:pPr>
              <w:rPr>
                <w:bCs/>
              </w:rPr>
            </w:pPr>
          </w:p>
          <w:p w14:paraId="314FD1BE" w14:textId="4D327B6C" w:rsidR="00F1742C" w:rsidRDefault="00F1742C" w:rsidP="00F1742C">
            <w:pPr>
              <w:pStyle w:val="ListParagraph"/>
              <w:numPr>
                <w:ilvl w:val="0"/>
                <w:numId w:val="26"/>
              </w:numPr>
              <w:rPr>
                <w:bCs/>
              </w:rPr>
            </w:pPr>
            <w:r>
              <w:rPr>
                <w:bCs/>
              </w:rPr>
              <w:t>There is no restriction on the arrangement?</w:t>
            </w:r>
          </w:p>
          <w:p w14:paraId="6B7D35E6" w14:textId="073DEDED" w:rsidR="00F1742C" w:rsidRDefault="00F1742C" w:rsidP="00F1742C">
            <w:pPr>
              <w:pStyle w:val="ListParagraph"/>
              <w:numPr>
                <w:ilvl w:val="0"/>
                <w:numId w:val="26"/>
              </w:numPr>
              <w:rPr>
                <w:bCs/>
              </w:rPr>
            </w:pPr>
            <w:r>
              <w:rPr>
                <w:bCs/>
              </w:rPr>
              <w:t>Cars of the same make must be adjacent to one another?</w:t>
            </w:r>
          </w:p>
          <w:p w14:paraId="5DFBADFD" w14:textId="7D1F1A24" w:rsidR="00F1742C" w:rsidRPr="00F1742C" w:rsidRDefault="00F1742C" w:rsidP="00F1742C">
            <w:pPr>
              <w:pStyle w:val="ListParagraph"/>
              <w:numPr>
                <w:ilvl w:val="0"/>
                <w:numId w:val="26"/>
              </w:numPr>
              <w:rPr>
                <w:bCs/>
              </w:rPr>
            </w:pPr>
            <w:r>
              <w:rPr>
                <w:bCs/>
              </w:rPr>
              <w:t xml:space="preserve">Cars of the same make must </w:t>
            </w:r>
            <w:r w:rsidRPr="00F1742C">
              <w:rPr>
                <w:bCs/>
                <w:u w:val="single"/>
              </w:rPr>
              <w:t>not</w:t>
            </w:r>
            <w:r>
              <w:rPr>
                <w:bCs/>
              </w:rPr>
              <w:t xml:space="preserve"> </w:t>
            </w:r>
            <w:r w:rsidRPr="00F1742C">
              <w:rPr>
                <w:bCs/>
              </w:rPr>
              <w:t>be</w:t>
            </w:r>
            <w:r>
              <w:rPr>
                <w:bCs/>
              </w:rPr>
              <w:t xml:space="preserve"> adjacent to one another?</w:t>
            </w:r>
          </w:p>
          <w:p w14:paraId="3F6F6898" w14:textId="40BF2686" w:rsidR="00F1742C" w:rsidRPr="00C503DB" w:rsidRDefault="00F1742C" w:rsidP="003B6B05">
            <w:pPr>
              <w:rPr>
                <w:bCs/>
              </w:rPr>
            </w:pPr>
          </w:p>
        </w:tc>
      </w:tr>
      <w:tr w:rsidR="00CA1338" w:rsidRPr="00CA1338" w14:paraId="12C1C01D" w14:textId="77777777" w:rsidTr="003B6B05">
        <w:trPr>
          <w:trHeight w:val="543"/>
        </w:trPr>
        <w:tc>
          <w:tcPr>
            <w:tcW w:w="675" w:type="dxa"/>
          </w:tcPr>
          <w:p w14:paraId="6885E657" w14:textId="77777777" w:rsidR="00CA1338" w:rsidRPr="00CA1338" w:rsidRDefault="00CA1338" w:rsidP="003B6B05">
            <w:pPr>
              <w:pStyle w:val="Heading1"/>
            </w:pPr>
          </w:p>
        </w:tc>
        <w:tc>
          <w:tcPr>
            <w:tcW w:w="567" w:type="dxa"/>
          </w:tcPr>
          <w:p w14:paraId="73E2934F" w14:textId="77777777" w:rsidR="00CA1338" w:rsidRPr="00CA1338" w:rsidRDefault="00CA1338" w:rsidP="003B6B05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563A39A1" w14:textId="1BEC707B" w:rsidR="00CA1338" w:rsidRPr="00CA1338" w:rsidRDefault="00CA1338" w:rsidP="003B6B05">
            <w:pPr>
              <w:jc w:val="right"/>
            </w:pPr>
            <w:r w:rsidRPr="00CA1338">
              <w:rPr>
                <w:b/>
              </w:rPr>
              <w:t>(</w:t>
            </w:r>
            <w:r w:rsidR="00EE57A0">
              <w:rPr>
                <w:b/>
              </w:rPr>
              <w:t>9</w:t>
            </w:r>
            <w:r w:rsidRPr="00CA1338">
              <w:rPr>
                <w:b/>
              </w:rPr>
              <w:t xml:space="preserve"> Marks)</w:t>
            </w:r>
          </w:p>
        </w:tc>
      </w:tr>
      <w:tr w:rsidR="00CA1338" w:rsidRPr="00CA1338" w14:paraId="1F3BB0EF" w14:textId="77777777" w:rsidTr="003B6B05">
        <w:trPr>
          <w:trHeight w:val="543"/>
        </w:trPr>
        <w:tc>
          <w:tcPr>
            <w:tcW w:w="675" w:type="dxa"/>
          </w:tcPr>
          <w:p w14:paraId="2DF3DE38" w14:textId="77777777" w:rsidR="00CA1338" w:rsidRPr="00CA1338" w:rsidRDefault="00CA1338" w:rsidP="003B6B05">
            <w:pPr>
              <w:pStyle w:val="Heading1"/>
            </w:pPr>
          </w:p>
        </w:tc>
        <w:tc>
          <w:tcPr>
            <w:tcW w:w="567" w:type="dxa"/>
          </w:tcPr>
          <w:p w14:paraId="7FA0E155" w14:textId="77777777" w:rsidR="00CA1338" w:rsidRPr="00CA1338" w:rsidRDefault="00CA1338" w:rsidP="003B6B05">
            <w:pPr>
              <w:ind w:left="-60"/>
              <w:rPr>
                <w:b/>
                <w:bCs/>
              </w:rPr>
            </w:pPr>
            <w:r w:rsidRPr="00CA1338">
              <w:rPr>
                <w:b/>
                <w:bCs/>
              </w:rPr>
              <w:t>(c)</w:t>
            </w:r>
          </w:p>
        </w:tc>
        <w:tc>
          <w:tcPr>
            <w:tcW w:w="8306" w:type="dxa"/>
          </w:tcPr>
          <w:p w14:paraId="6087EB2B" w14:textId="44A6629C" w:rsidR="00CA1338" w:rsidRDefault="00F1742C" w:rsidP="003B6B05">
            <w:r>
              <w:t xml:space="preserve">There are 6 people employed and for each day, Monday </w:t>
            </w:r>
            <w:r w:rsidR="001032C5">
              <w:t>to</w:t>
            </w:r>
            <w:r>
              <w:t xml:space="preserve"> Friday one is required to open the show room each morning. A rota is being prepared for the following week. How many possible distinct rotas are there if:</w:t>
            </w:r>
          </w:p>
          <w:p w14:paraId="30B204FA" w14:textId="77777777" w:rsidR="00F1742C" w:rsidRDefault="00F1742C" w:rsidP="003B6B05"/>
          <w:p w14:paraId="21859F2F" w14:textId="3E21C90C" w:rsidR="00F1742C" w:rsidRPr="00B22D64" w:rsidRDefault="00F1742C" w:rsidP="00F1742C">
            <w:pPr>
              <w:pStyle w:val="ListParagraph"/>
              <w:numPr>
                <w:ilvl w:val="0"/>
                <w:numId w:val="27"/>
              </w:numPr>
            </w:pPr>
            <w:r>
              <w:rPr>
                <w:bCs/>
              </w:rPr>
              <w:t>There is no restriction on rot</w:t>
            </w:r>
            <w:r w:rsidR="00B22D64">
              <w:rPr>
                <w:bCs/>
              </w:rPr>
              <w:t>a make</w:t>
            </w:r>
            <w:r w:rsidR="003E178F">
              <w:rPr>
                <w:bCs/>
              </w:rPr>
              <w:t>-</w:t>
            </w:r>
            <w:r w:rsidR="00B22D64">
              <w:rPr>
                <w:bCs/>
              </w:rPr>
              <w:t>up?</w:t>
            </w:r>
          </w:p>
          <w:p w14:paraId="461D2781" w14:textId="4EA83BF0" w:rsidR="00B22D64" w:rsidRDefault="00B22D64" w:rsidP="00B22D64">
            <w:pPr>
              <w:pStyle w:val="ListParagraph"/>
              <w:numPr>
                <w:ilvl w:val="0"/>
                <w:numId w:val="27"/>
              </w:numPr>
            </w:pPr>
            <w:r>
              <w:t>The same employee should open the show room each day?</w:t>
            </w:r>
          </w:p>
          <w:p w14:paraId="3A8A1749" w14:textId="41B43FD4" w:rsidR="00B22D64" w:rsidRDefault="00B22D64" w:rsidP="00F1742C">
            <w:pPr>
              <w:pStyle w:val="ListParagraph"/>
              <w:numPr>
                <w:ilvl w:val="0"/>
                <w:numId w:val="27"/>
              </w:numPr>
            </w:pPr>
            <w:r>
              <w:t>No employee should open the show room more than once?</w:t>
            </w:r>
          </w:p>
          <w:p w14:paraId="41307F24" w14:textId="615BCD69" w:rsidR="00B22D64" w:rsidRDefault="00B22D64" w:rsidP="00F1742C">
            <w:pPr>
              <w:pStyle w:val="ListParagraph"/>
              <w:numPr>
                <w:ilvl w:val="0"/>
                <w:numId w:val="27"/>
              </w:numPr>
            </w:pPr>
            <w:r>
              <w:rPr>
                <w:bCs/>
              </w:rPr>
              <w:t>There is no restriction, but one employee works three days a week?</w:t>
            </w:r>
          </w:p>
          <w:p w14:paraId="59F175A9" w14:textId="106E4E23" w:rsidR="00F1742C" w:rsidRPr="00CA1338" w:rsidRDefault="00F1742C" w:rsidP="003B6B05"/>
        </w:tc>
      </w:tr>
      <w:tr w:rsidR="00CA1338" w:rsidRPr="00CA1338" w14:paraId="1745FAF8" w14:textId="77777777" w:rsidTr="00C13771">
        <w:trPr>
          <w:trHeight w:val="408"/>
        </w:trPr>
        <w:tc>
          <w:tcPr>
            <w:tcW w:w="675" w:type="dxa"/>
          </w:tcPr>
          <w:p w14:paraId="4FFF80D0" w14:textId="77777777" w:rsidR="00CA1338" w:rsidRPr="00CA1338" w:rsidRDefault="00CA1338" w:rsidP="003B6B05">
            <w:pPr>
              <w:pStyle w:val="Heading1"/>
            </w:pPr>
          </w:p>
        </w:tc>
        <w:tc>
          <w:tcPr>
            <w:tcW w:w="567" w:type="dxa"/>
          </w:tcPr>
          <w:p w14:paraId="17FD8A0D" w14:textId="77777777" w:rsidR="00CA1338" w:rsidRPr="00CA1338" w:rsidRDefault="00CA1338" w:rsidP="003B6B05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758BE61C" w14:textId="77777777" w:rsidR="00CA1338" w:rsidRDefault="00CA1338" w:rsidP="003B6B05">
            <w:pPr>
              <w:jc w:val="right"/>
              <w:rPr>
                <w:b/>
              </w:rPr>
            </w:pPr>
            <w:r w:rsidRPr="00CA1338">
              <w:rPr>
                <w:b/>
              </w:rPr>
              <w:t>(</w:t>
            </w:r>
            <w:r w:rsidR="00EE57A0">
              <w:rPr>
                <w:b/>
              </w:rPr>
              <w:t>8</w:t>
            </w:r>
            <w:r w:rsidRPr="00CA1338">
              <w:rPr>
                <w:b/>
              </w:rPr>
              <w:t xml:space="preserve"> Marks)</w:t>
            </w:r>
          </w:p>
          <w:p w14:paraId="74A5CA12" w14:textId="772585D3" w:rsidR="00024239" w:rsidRPr="00CA1338" w:rsidRDefault="00024239" w:rsidP="003B6B05">
            <w:pPr>
              <w:jc w:val="right"/>
              <w:rPr>
                <w:b/>
              </w:rPr>
            </w:pPr>
          </w:p>
        </w:tc>
      </w:tr>
      <w:tr w:rsidR="00C13771" w:rsidRPr="00CA1338" w14:paraId="6657D46E" w14:textId="77777777" w:rsidTr="00C13771">
        <w:trPr>
          <w:trHeight w:val="415"/>
        </w:trPr>
        <w:tc>
          <w:tcPr>
            <w:tcW w:w="675" w:type="dxa"/>
          </w:tcPr>
          <w:p w14:paraId="08E89BA4" w14:textId="77777777" w:rsidR="00C13771" w:rsidRPr="00CA1338" w:rsidRDefault="00C13771" w:rsidP="003B6B05">
            <w:pPr>
              <w:pStyle w:val="Heading1"/>
            </w:pPr>
          </w:p>
        </w:tc>
        <w:tc>
          <w:tcPr>
            <w:tcW w:w="567" w:type="dxa"/>
          </w:tcPr>
          <w:p w14:paraId="5EA79B26" w14:textId="77777777" w:rsidR="00C13771" w:rsidRPr="00CA1338" w:rsidRDefault="00C13771" w:rsidP="003B6B05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5EF7DFF6" w14:textId="4518BBE0" w:rsidR="00C13771" w:rsidRPr="00CA1338" w:rsidRDefault="00C13771" w:rsidP="003B6B05">
            <w:pPr>
              <w:jc w:val="right"/>
              <w:rPr>
                <w:b/>
              </w:rPr>
            </w:pPr>
            <w:r>
              <w:rPr>
                <w:b/>
              </w:rPr>
              <w:t>(Total 25 Marks)</w:t>
            </w:r>
          </w:p>
        </w:tc>
      </w:tr>
    </w:tbl>
    <w:p w14:paraId="72B9BB41" w14:textId="77777777" w:rsidR="00CA1338" w:rsidRPr="00CA1338" w:rsidRDefault="00CA1338" w:rsidP="00CA1338"/>
    <w:tbl>
      <w:tblPr>
        <w:tblW w:w="9548" w:type="dxa"/>
        <w:tblLayout w:type="fixed"/>
        <w:tblLook w:val="0000" w:firstRow="0" w:lastRow="0" w:firstColumn="0" w:lastColumn="0" w:noHBand="0" w:noVBand="0"/>
      </w:tblPr>
      <w:tblGrid>
        <w:gridCol w:w="675"/>
        <w:gridCol w:w="567"/>
        <w:gridCol w:w="8306"/>
      </w:tblGrid>
      <w:tr w:rsidR="00EE57A0" w:rsidRPr="00CA1338" w14:paraId="40199690" w14:textId="77777777" w:rsidTr="003B6B05">
        <w:trPr>
          <w:trHeight w:val="429"/>
        </w:trPr>
        <w:tc>
          <w:tcPr>
            <w:tcW w:w="675" w:type="dxa"/>
          </w:tcPr>
          <w:p w14:paraId="71709422" w14:textId="77777777" w:rsidR="00EE57A0" w:rsidRPr="00CA1338" w:rsidRDefault="00EE57A0" w:rsidP="003B6B05">
            <w:pPr>
              <w:pStyle w:val="Heading1"/>
            </w:pPr>
            <w:r w:rsidRPr="00CA1338">
              <w:rPr>
                <w:b w:val="0"/>
              </w:rPr>
              <w:lastRenderedPageBreak/>
              <w:br w:type="page"/>
            </w:r>
            <w:r w:rsidRPr="00CA1338">
              <w:t>Q</w:t>
            </w:r>
            <w:r>
              <w:t>2</w:t>
            </w:r>
          </w:p>
        </w:tc>
        <w:tc>
          <w:tcPr>
            <w:tcW w:w="567" w:type="dxa"/>
          </w:tcPr>
          <w:p w14:paraId="06EFCD59" w14:textId="77777777" w:rsidR="00EE57A0" w:rsidRPr="00CA1338" w:rsidRDefault="00EE57A0" w:rsidP="003B6B05">
            <w:pPr>
              <w:ind w:left="-60"/>
              <w:rPr>
                <w:b/>
                <w:bCs/>
              </w:rPr>
            </w:pPr>
            <w:r w:rsidRPr="00CA1338">
              <w:rPr>
                <w:b/>
                <w:bCs/>
              </w:rPr>
              <w:t>(a)</w:t>
            </w:r>
          </w:p>
        </w:tc>
        <w:tc>
          <w:tcPr>
            <w:tcW w:w="8306" w:type="dxa"/>
          </w:tcPr>
          <w:p w14:paraId="38A57F83" w14:textId="21913297" w:rsidR="00EE57A0" w:rsidRPr="00CA1338" w:rsidRDefault="00EE57A0" w:rsidP="003B6B05">
            <w:r>
              <w:t>The time taken by a GP to treat a patient can be reasonably-well modelled with a negative exponential distribution with the mean treatment time being 11.</w:t>
            </w:r>
            <w:r w:rsidR="00874918">
              <w:t>6</w:t>
            </w:r>
            <w:r>
              <w:t xml:space="preserve"> minutes. Jane arrives to the waiting room and finds that there are 2 patients in the queue ahead of her. Using the Poisson distribution, determine the likelihood that Jane will have to </w:t>
            </w:r>
            <w:r w:rsidR="00874918">
              <w:t xml:space="preserve">wait for at least 30 minutes before her </w:t>
            </w:r>
            <w:r w:rsidR="00193C2B">
              <w:t xml:space="preserve">consultation with the GP </w:t>
            </w:r>
            <w:r w:rsidR="00874918">
              <w:t>begins?</w:t>
            </w:r>
          </w:p>
        </w:tc>
      </w:tr>
      <w:tr w:rsidR="00EE57A0" w:rsidRPr="00CA1338" w14:paraId="60C492C2" w14:textId="77777777" w:rsidTr="00AA3A6B">
        <w:trPr>
          <w:trHeight w:val="331"/>
        </w:trPr>
        <w:tc>
          <w:tcPr>
            <w:tcW w:w="675" w:type="dxa"/>
          </w:tcPr>
          <w:p w14:paraId="30B1E137" w14:textId="77777777" w:rsidR="00EE57A0" w:rsidRPr="00CA1338" w:rsidRDefault="00EE57A0" w:rsidP="003B6B05">
            <w:pPr>
              <w:pStyle w:val="Heading1"/>
            </w:pPr>
          </w:p>
        </w:tc>
        <w:tc>
          <w:tcPr>
            <w:tcW w:w="567" w:type="dxa"/>
          </w:tcPr>
          <w:p w14:paraId="3319B8B9" w14:textId="77777777" w:rsidR="00EE57A0" w:rsidRPr="00CA1338" w:rsidRDefault="00EE57A0" w:rsidP="003B6B05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7CD05E74" w14:textId="1FC8264F" w:rsidR="00EE57A0" w:rsidRPr="00CA1338" w:rsidRDefault="00EE57A0" w:rsidP="003B6B05">
            <w:pPr>
              <w:jc w:val="right"/>
            </w:pPr>
            <w:r w:rsidRPr="00CA1338">
              <w:rPr>
                <w:b/>
              </w:rPr>
              <w:t>(</w:t>
            </w:r>
            <w:r w:rsidR="00087681">
              <w:rPr>
                <w:b/>
              </w:rPr>
              <w:t>8</w:t>
            </w:r>
            <w:r w:rsidRPr="00CA1338">
              <w:rPr>
                <w:b/>
              </w:rPr>
              <w:t xml:space="preserve"> Marks)</w:t>
            </w:r>
          </w:p>
        </w:tc>
      </w:tr>
      <w:tr w:rsidR="00EE57A0" w:rsidRPr="00CA1338" w14:paraId="4A9656FB" w14:textId="77777777" w:rsidTr="003B6B05">
        <w:trPr>
          <w:trHeight w:val="543"/>
        </w:trPr>
        <w:tc>
          <w:tcPr>
            <w:tcW w:w="675" w:type="dxa"/>
          </w:tcPr>
          <w:p w14:paraId="703EF7D0" w14:textId="77777777" w:rsidR="00EE57A0" w:rsidRPr="00CA1338" w:rsidRDefault="00EE57A0" w:rsidP="003B6B05">
            <w:pPr>
              <w:pStyle w:val="Heading1"/>
            </w:pPr>
          </w:p>
        </w:tc>
        <w:tc>
          <w:tcPr>
            <w:tcW w:w="567" w:type="dxa"/>
          </w:tcPr>
          <w:p w14:paraId="3AB5D083" w14:textId="77777777" w:rsidR="00EE57A0" w:rsidRPr="00CA1338" w:rsidRDefault="00EE57A0" w:rsidP="003B6B05">
            <w:pPr>
              <w:ind w:left="-60"/>
              <w:rPr>
                <w:b/>
                <w:bCs/>
              </w:rPr>
            </w:pPr>
            <w:r w:rsidRPr="00CA1338">
              <w:rPr>
                <w:b/>
                <w:bCs/>
              </w:rPr>
              <w:t>(b)</w:t>
            </w:r>
          </w:p>
        </w:tc>
        <w:tc>
          <w:tcPr>
            <w:tcW w:w="8306" w:type="dxa"/>
          </w:tcPr>
          <w:p w14:paraId="6C0D056F" w14:textId="32779395" w:rsidR="00EE57A0" w:rsidRPr="00874918" w:rsidRDefault="00874918" w:rsidP="003B6B05">
            <w:pPr>
              <w:rPr>
                <w:bCs/>
              </w:rPr>
            </w:pPr>
            <w:r w:rsidRPr="00874918">
              <w:rPr>
                <w:bCs/>
              </w:rPr>
              <w:t xml:space="preserve">If </w:t>
            </w:r>
            <w:r>
              <w:rPr>
                <w:bCs/>
              </w:rPr>
              <w:t>7</w:t>
            </w:r>
            <w:r w:rsidR="00D11E90">
              <w:rPr>
                <w:bCs/>
              </w:rPr>
              <w:t>4</w:t>
            </w:r>
            <w:r>
              <w:rPr>
                <w:bCs/>
              </w:rPr>
              <w:t xml:space="preserve">% of patients require a prescription from the GP, determine the probability that at least </w:t>
            </w:r>
            <w:r w:rsidR="00D11E90">
              <w:rPr>
                <w:bCs/>
              </w:rPr>
              <w:t>6</w:t>
            </w:r>
            <w:r>
              <w:rPr>
                <w:bCs/>
              </w:rPr>
              <w:t xml:space="preserve"> of the next 9 patients will require a prescription.</w:t>
            </w:r>
          </w:p>
        </w:tc>
      </w:tr>
      <w:tr w:rsidR="00EE57A0" w:rsidRPr="00CA1338" w14:paraId="133C09BC" w14:textId="77777777" w:rsidTr="003B6B05">
        <w:trPr>
          <w:trHeight w:val="543"/>
        </w:trPr>
        <w:tc>
          <w:tcPr>
            <w:tcW w:w="675" w:type="dxa"/>
          </w:tcPr>
          <w:p w14:paraId="0493A524" w14:textId="77777777" w:rsidR="00EE57A0" w:rsidRPr="00CA1338" w:rsidRDefault="00EE57A0" w:rsidP="003B6B05">
            <w:pPr>
              <w:pStyle w:val="Heading1"/>
            </w:pPr>
          </w:p>
        </w:tc>
        <w:tc>
          <w:tcPr>
            <w:tcW w:w="567" w:type="dxa"/>
          </w:tcPr>
          <w:p w14:paraId="2F331445" w14:textId="77777777" w:rsidR="00EE57A0" w:rsidRPr="00CA1338" w:rsidRDefault="00EE57A0" w:rsidP="003B6B05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559D6BC3" w14:textId="377E3CE1" w:rsidR="00EE57A0" w:rsidRPr="00CA1338" w:rsidRDefault="00EE57A0" w:rsidP="003B6B05">
            <w:pPr>
              <w:jc w:val="right"/>
            </w:pPr>
            <w:r w:rsidRPr="00CA1338">
              <w:rPr>
                <w:b/>
              </w:rPr>
              <w:t>(</w:t>
            </w:r>
            <w:r w:rsidR="00087681">
              <w:rPr>
                <w:b/>
              </w:rPr>
              <w:t>6</w:t>
            </w:r>
            <w:r w:rsidRPr="00CA1338">
              <w:rPr>
                <w:b/>
              </w:rPr>
              <w:t xml:space="preserve"> Marks)</w:t>
            </w:r>
          </w:p>
        </w:tc>
      </w:tr>
      <w:tr w:rsidR="00EE57A0" w:rsidRPr="00CA1338" w14:paraId="1EEFB8B4" w14:textId="77777777" w:rsidTr="003B6B05">
        <w:trPr>
          <w:trHeight w:val="543"/>
        </w:trPr>
        <w:tc>
          <w:tcPr>
            <w:tcW w:w="675" w:type="dxa"/>
          </w:tcPr>
          <w:p w14:paraId="014E2860" w14:textId="77777777" w:rsidR="00EE57A0" w:rsidRPr="00CA1338" w:rsidRDefault="00EE57A0" w:rsidP="003B6B05">
            <w:pPr>
              <w:pStyle w:val="Heading1"/>
            </w:pPr>
          </w:p>
        </w:tc>
        <w:tc>
          <w:tcPr>
            <w:tcW w:w="567" w:type="dxa"/>
          </w:tcPr>
          <w:p w14:paraId="2E6F8B65" w14:textId="77777777" w:rsidR="00EE57A0" w:rsidRPr="00CA1338" w:rsidRDefault="00EE57A0" w:rsidP="003B6B05">
            <w:pPr>
              <w:ind w:left="-60"/>
              <w:rPr>
                <w:b/>
                <w:bCs/>
              </w:rPr>
            </w:pPr>
            <w:r w:rsidRPr="00CA1338">
              <w:rPr>
                <w:b/>
                <w:bCs/>
              </w:rPr>
              <w:t>(c)</w:t>
            </w:r>
          </w:p>
        </w:tc>
        <w:tc>
          <w:tcPr>
            <w:tcW w:w="8306" w:type="dxa"/>
          </w:tcPr>
          <w:p w14:paraId="08437517" w14:textId="76736167" w:rsidR="00D11E90" w:rsidRPr="00CA1338" w:rsidRDefault="003E178F" w:rsidP="003B6B05">
            <w:r>
              <w:t>T</w:t>
            </w:r>
            <w:r w:rsidR="00D11E90">
              <w:t>he number of patients the GP sees in a year can be modelled with a normal distribution with mean 8,85</w:t>
            </w:r>
            <w:r w:rsidR="00087681">
              <w:t>9</w:t>
            </w:r>
            <w:r w:rsidR="00D11E90">
              <w:t xml:space="preserve"> and standard deviation </w:t>
            </w:r>
            <w:r w:rsidR="00087681">
              <w:t>86</w:t>
            </w:r>
            <w:r>
              <w:t>.</w:t>
            </w:r>
            <w:r w:rsidR="00D11E90">
              <w:t xml:space="preserve"> </w:t>
            </w:r>
            <w:r>
              <w:t>H</w:t>
            </w:r>
            <w:r w:rsidR="00D11E90">
              <w:t>ow likely is it that the number of patients treated next year will exceed 9,000?</w:t>
            </w:r>
          </w:p>
        </w:tc>
      </w:tr>
      <w:tr w:rsidR="00EE57A0" w:rsidRPr="00CA1338" w14:paraId="38154B1C" w14:textId="77777777" w:rsidTr="003B6B05">
        <w:trPr>
          <w:trHeight w:val="543"/>
        </w:trPr>
        <w:tc>
          <w:tcPr>
            <w:tcW w:w="675" w:type="dxa"/>
          </w:tcPr>
          <w:p w14:paraId="6D8D9C34" w14:textId="77777777" w:rsidR="00EE57A0" w:rsidRPr="00CA1338" w:rsidRDefault="00EE57A0" w:rsidP="003B6B05">
            <w:pPr>
              <w:pStyle w:val="Heading1"/>
            </w:pPr>
          </w:p>
        </w:tc>
        <w:tc>
          <w:tcPr>
            <w:tcW w:w="567" w:type="dxa"/>
          </w:tcPr>
          <w:p w14:paraId="6CAE7208" w14:textId="77777777" w:rsidR="00EE57A0" w:rsidRPr="00CA1338" w:rsidRDefault="00EE57A0" w:rsidP="003B6B05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7B599E27" w14:textId="4EC397BE" w:rsidR="00EE57A0" w:rsidRPr="00CA1338" w:rsidRDefault="00EE57A0" w:rsidP="003B6B05">
            <w:pPr>
              <w:jc w:val="right"/>
              <w:rPr>
                <w:b/>
              </w:rPr>
            </w:pPr>
            <w:r w:rsidRPr="00CA1338">
              <w:rPr>
                <w:b/>
              </w:rPr>
              <w:t>(</w:t>
            </w:r>
            <w:r w:rsidR="00087681">
              <w:rPr>
                <w:b/>
              </w:rPr>
              <w:t>6</w:t>
            </w:r>
            <w:r w:rsidRPr="00CA1338">
              <w:rPr>
                <w:b/>
              </w:rPr>
              <w:t xml:space="preserve"> Marks)</w:t>
            </w:r>
          </w:p>
        </w:tc>
      </w:tr>
      <w:tr w:rsidR="00087681" w:rsidRPr="00CA1338" w14:paraId="65F05903" w14:textId="77777777" w:rsidTr="00087681">
        <w:trPr>
          <w:trHeight w:val="431"/>
        </w:trPr>
        <w:tc>
          <w:tcPr>
            <w:tcW w:w="675" w:type="dxa"/>
          </w:tcPr>
          <w:p w14:paraId="45DA0DFC" w14:textId="77777777" w:rsidR="00087681" w:rsidRPr="00CA1338" w:rsidRDefault="00087681" w:rsidP="003B6B05">
            <w:pPr>
              <w:pStyle w:val="Heading1"/>
            </w:pPr>
          </w:p>
        </w:tc>
        <w:tc>
          <w:tcPr>
            <w:tcW w:w="567" w:type="dxa"/>
          </w:tcPr>
          <w:p w14:paraId="595751D0" w14:textId="5A09D82D" w:rsidR="00087681" w:rsidRPr="00CA1338" w:rsidRDefault="00087681" w:rsidP="003B6B05">
            <w:pPr>
              <w:ind w:left="-60"/>
              <w:rPr>
                <w:b/>
                <w:bCs/>
              </w:rPr>
            </w:pPr>
            <w:r w:rsidRPr="00CA1338">
              <w:rPr>
                <w:b/>
                <w:bCs/>
              </w:rPr>
              <w:t>(</w:t>
            </w:r>
            <w:r>
              <w:rPr>
                <w:b/>
                <w:bCs/>
              </w:rPr>
              <w:t>d</w:t>
            </w:r>
            <w:r w:rsidRPr="00CA1338">
              <w:rPr>
                <w:b/>
                <w:bCs/>
              </w:rPr>
              <w:t>)</w:t>
            </w:r>
          </w:p>
        </w:tc>
        <w:tc>
          <w:tcPr>
            <w:tcW w:w="8306" w:type="dxa"/>
          </w:tcPr>
          <w:p w14:paraId="5EC9272A" w14:textId="3A3994E2" w:rsidR="00087681" w:rsidRPr="00321C4B" w:rsidRDefault="00087681" w:rsidP="00087681">
            <w:pPr>
              <w:rPr>
                <w:bCs/>
              </w:rPr>
            </w:pPr>
            <w:r w:rsidRPr="00087681">
              <w:rPr>
                <w:bCs/>
              </w:rPr>
              <w:t>If the number of patients in a year exceeds M</w:t>
            </w:r>
            <w:r w:rsidR="00321C4B">
              <w:rPr>
                <w:bCs/>
              </w:rPr>
              <w:t>, one year in three</w:t>
            </w:r>
            <w:r w:rsidR="00193C2B">
              <w:rPr>
                <w:bCs/>
              </w:rPr>
              <w:t xml:space="preserve"> on average</w:t>
            </w:r>
            <w:r w:rsidR="00321C4B">
              <w:rPr>
                <w:bCs/>
              </w:rPr>
              <w:t>,</w:t>
            </w:r>
            <w:r w:rsidRPr="00087681">
              <w:rPr>
                <w:bCs/>
              </w:rPr>
              <w:t xml:space="preserve"> </w:t>
            </w:r>
            <w:r w:rsidR="00321C4B">
              <w:rPr>
                <w:bCs/>
              </w:rPr>
              <w:t xml:space="preserve">find </w:t>
            </w:r>
            <w:r w:rsidRPr="00087681">
              <w:rPr>
                <w:bCs/>
              </w:rPr>
              <w:t>M</w:t>
            </w:r>
            <w:r w:rsidR="00321C4B">
              <w:rPr>
                <w:bCs/>
              </w:rPr>
              <w:t>.</w:t>
            </w:r>
          </w:p>
        </w:tc>
      </w:tr>
      <w:tr w:rsidR="00087681" w:rsidRPr="00CA1338" w14:paraId="0623DF06" w14:textId="77777777" w:rsidTr="00AA3A6B">
        <w:trPr>
          <w:trHeight w:val="280"/>
        </w:trPr>
        <w:tc>
          <w:tcPr>
            <w:tcW w:w="675" w:type="dxa"/>
          </w:tcPr>
          <w:p w14:paraId="5093B15D" w14:textId="77777777" w:rsidR="00087681" w:rsidRPr="00CA1338" w:rsidRDefault="00087681" w:rsidP="003B6B05">
            <w:pPr>
              <w:pStyle w:val="Heading1"/>
            </w:pPr>
          </w:p>
        </w:tc>
        <w:tc>
          <w:tcPr>
            <w:tcW w:w="567" w:type="dxa"/>
          </w:tcPr>
          <w:p w14:paraId="4D081E7E" w14:textId="77777777" w:rsidR="00087681" w:rsidRPr="00CA1338" w:rsidRDefault="00087681" w:rsidP="003B6B05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5B9E2544" w14:textId="77777777" w:rsidR="00087681" w:rsidRDefault="00087681" w:rsidP="003B6B05">
            <w:pPr>
              <w:jc w:val="right"/>
              <w:rPr>
                <w:b/>
              </w:rPr>
            </w:pPr>
            <w:r w:rsidRPr="00CA1338">
              <w:rPr>
                <w:b/>
              </w:rPr>
              <w:t>(</w:t>
            </w:r>
            <w:r>
              <w:rPr>
                <w:b/>
              </w:rPr>
              <w:t>5</w:t>
            </w:r>
            <w:r w:rsidRPr="00CA1338">
              <w:rPr>
                <w:b/>
              </w:rPr>
              <w:t xml:space="preserve"> Marks)</w:t>
            </w:r>
          </w:p>
          <w:p w14:paraId="4B869C38" w14:textId="3643A1AC" w:rsidR="00C13771" w:rsidRPr="00CA1338" w:rsidRDefault="00C13771" w:rsidP="003B6B05">
            <w:pPr>
              <w:jc w:val="right"/>
              <w:rPr>
                <w:b/>
              </w:rPr>
            </w:pPr>
          </w:p>
        </w:tc>
      </w:tr>
      <w:tr w:rsidR="00C13771" w:rsidRPr="00CA1338" w14:paraId="3CE25CDA" w14:textId="77777777" w:rsidTr="00043FC1">
        <w:trPr>
          <w:trHeight w:val="281"/>
        </w:trPr>
        <w:tc>
          <w:tcPr>
            <w:tcW w:w="675" w:type="dxa"/>
          </w:tcPr>
          <w:p w14:paraId="1471E275" w14:textId="77777777" w:rsidR="00C13771" w:rsidRPr="00CA1338" w:rsidRDefault="00C13771" w:rsidP="003B6B05">
            <w:pPr>
              <w:pStyle w:val="Heading1"/>
            </w:pPr>
          </w:p>
        </w:tc>
        <w:tc>
          <w:tcPr>
            <w:tcW w:w="567" w:type="dxa"/>
          </w:tcPr>
          <w:p w14:paraId="70095826" w14:textId="77777777" w:rsidR="00C13771" w:rsidRPr="00CA1338" w:rsidRDefault="00C13771" w:rsidP="003B6B05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3187AC1B" w14:textId="1307C71F" w:rsidR="00C13771" w:rsidRPr="00CA1338" w:rsidRDefault="00C13771" w:rsidP="003B6B05">
            <w:pPr>
              <w:jc w:val="right"/>
              <w:rPr>
                <w:b/>
              </w:rPr>
            </w:pPr>
            <w:r>
              <w:rPr>
                <w:b/>
              </w:rPr>
              <w:t>(Total 25 Marks)</w:t>
            </w:r>
          </w:p>
        </w:tc>
      </w:tr>
    </w:tbl>
    <w:p w14:paraId="1222FF87" w14:textId="77777777" w:rsidR="003E178F" w:rsidRDefault="003E178F" w:rsidP="00CB432B">
      <w:pPr>
        <w:rPr>
          <w:color w:val="FF0000"/>
        </w:rPr>
      </w:pPr>
    </w:p>
    <w:tbl>
      <w:tblPr>
        <w:tblW w:w="9548" w:type="dxa"/>
        <w:tblLayout w:type="fixed"/>
        <w:tblLook w:val="0000" w:firstRow="0" w:lastRow="0" w:firstColumn="0" w:lastColumn="0" w:noHBand="0" w:noVBand="0"/>
      </w:tblPr>
      <w:tblGrid>
        <w:gridCol w:w="675"/>
        <w:gridCol w:w="567"/>
        <w:gridCol w:w="8306"/>
      </w:tblGrid>
      <w:tr w:rsidR="00AA3A6B" w:rsidRPr="00CA1338" w14:paraId="21A20C0A" w14:textId="77777777" w:rsidTr="0062040A">
        <w:trPr>
          <w:trHeight w:val="429"/>
        </w:trPr>
        <w:tc>
          <w:tcPr>
            <w:tcW w:w="675" w:type="dxa"/>
          </w:tcPr>
          <w:p w14:paraId="424EDAAB" w14:textId="77777777" w:rsidR="00AA3A6B" w:rsidRPr="00CA1338" w:rsidRDefault="00AA3A6B" w:rsidP="0062040A">
            <w:pPr>
              <w:pStyle w:val="Heading1"/>
            </w:pPr>
            <w:r w:rsidRPr="00CA1338">
              <w:rPr>
                <w:b w:val="0"/>
              </w:rPr>
              <w:br w:type="page"/>
            </w:r>
            <w:r w:rsidRPr="00CA1338">
              <w:t>Q</w:t>
            </w:r>
            <w:r>
              <w:t>3</w:t>
            </w:r>
          </w:p>
        </w:tc>
        <w:tc>
          <w:tcPr>
            <w:tcW w:w="567" w:type="dxa"/>
          </w:tcPr>
          <w:p w14:paraId="662798ED" w14:textId="77777777" w:rsidR="00AA3A6B" w:rsidRPr="00CA1338" w:rsidRDefault="00AA3A6B" w:rsidP="0062040A">
            <w:pPr>
              <w:ind w:left="-60"/>
              <w:rPr>
                <w:b/>
                <w:bCs/>
              </w:rPr>
            </w:pPr>
            <w:r w:rsidRPr="00CA1338">
              <w:rPr>
                <w:b/>
                <w:bCs/>
              </w:rPr>
              <w:t>(a)</w:t>
            </w:r>
          </w:p>
        </w:tc>
        <w:tc>
          <w:tcPr>
            <w:tcW w:w="8306" w:type="dxa"/>
          </w:tcPr>
          <w:p w14:paraId="1822AEE4" w14:textId="77777777" w:rsidR="00AA3A6B" w:rsidRDefault="00AA3A6B" w:rsidP="0062040A">
            <w:r>
              <w:t>A gardening enthusiast grows her own herbs and is exploring growing conditions for parsley. In particular, comparing shop-bought compost to homemade compost and heated propagators to unheated ones. She sets 14 plants in a heated propagator, 8 of which have homemade compost and 11 plants in an unheated propagator, 9 of which have homemade compost. If one of the plants is randomly selected, determine the probability that:</w:t>
            </w:r>
          </w:p>
          <w:p w14:paraId="059C1ECC" w14:textId="77777777" w:rsidR="00AA3A6B" w:rsidRDefault="00AA3A6B" w:rsidP="0062040A">
            <w:pPr>
              <w:pStyle w:val="ListParagraph"/>
              <w:numPr>
                <w:ilvl w:val="0"/>
                <w:numId w:val="29"/>
              </w:numPr>
            </w:pPr>
            <w:r>
              <w:t>It was set in shop-bought compost.</w:t>
            </w:r>
          </w:p>
          <w:p w14:paraId="515633E7" w14:textId="77777777" w:rsidR="00AA3A6B" w:rsidRDefault="00AA3A6B" w:rsidP="0062040A">
            <w:pPr>
              <w:pStyle w:val="ListParagraph"/>
              <w:numPr>
                <w:ilvl w:val="0"/>
                <w:numId w:val="29"/>
              </w:numPr>
            </w:pPr>
            <w:r>
              <w:t>It was not set in an unheated propagator using homemade compost.</w:t>
            </w:r>
          </w:p>
          <w:p w14:paraId="7311FCCE" w14:textId="77777777" w:rsidR="00AA3A6B" w:rsidRDefault="00AA3A6B" w:rsidP="0062040A">
            <w:pPr>
              <w:pStyle w:val="ListParagraph"/>
              <w:numPr>
                <w:ilvl w:val="0"/>
                <w:numId w:val="29"/>
              </w:numPr>
            </w:pPr>
            <w:r>
              <w:t>If was set in homemade compost or using a heated propagator or both.</w:t>
            </w:r>
          </w:p>
          <w:p w14:paraId="141C6D84" w14:textId="5BEBBA54" w:rsidR="00AA3A6B" w:rsidRPr="00CA1338" w:rsidRDefault="00AA3A6B" w:rsidP="0062040A">
            <w:pPr>
              <w:pStyle w:val="ListParagraph"/>
              <w:numPr>
                <w:ilvl w:val="0"/>
                <w:numId w:val="29"/>
              </w:numPr>
            </w:pPr>
            <w:r>
              <w:t xml:space="preserve">If was set in a heated </w:t>
            </w:r>
            <w:r w:rsidR="00B377C9">
              <w:t>propagator if</w:t>
            </w:r>
            <w:r>
              <w:t xml:space="preserve"> it is known that the compost was not shop-bought.</w:t>
            </w:r>
          </w:p>
        </w:tc>
      </w:tr>
      <w:tr w:rsidR="00AA3A6B" w:rsidRPr="00CA1338" w14:paraId="7A41052C" w14:textId="77777777" w:rsidTr="00AA3A6B">
        <w:trPr>
          <w:trHeight w:val="397"/>
        </w:trPr>
        <w:tc>
          <w:tcPr>
            <w:tcW w:w="675" w:type="dxa"/>
          </w:tcPr>
          <w:p w14:paraId="60B4A01E" w14:textId="77777777" w:rsidR="00AA3A6B" w:rsidRPr="00CA1338" w:rsidRDefault="00AA3A6B" w:rsidP="0062040A">
            <w:pPr>
              <w:pStyle w:val="Heading1"/>
            </w:pPr>
          </w:p>
        </w:tc>
        <w:tc>
          <w:tcPr>
            <w:tcW w:w="567" w:type="dxa"/>
          </w:tcPr>
          <w:p w14:paraId="0C6F797D" w14:textId="77777777" w:rsidR="00AA3A6B" w:rsidRPr="00CA1338" w:rsidRDefault="00AA3A6B" w:rsidP="0062040A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2B947B0A" w14:textId="77777777" w:rsidR="00AA3A6B" w:rsidRPr="00CA1338" w:rsidRDefault="00AA3A6B" w:rsidP="0062040A">
            <w:pPr>
              <w:jc w:val="right"/>
            </w:pPr>
            <w:r w:rsidRPr="00CA1338">
              <w:rPr>
                <w:b/>
              </w:rPr>
              <w:t>(</w:t>
            </w:r>
            <w:r>
              <w:rPr>
                <w:b/>
              </w:rPr>
              <w:t>8</w:t>
            </w:r>
            <w:r w:rsidRPr="00CA1338">
              <w:rPr>
                <w:b/>
              </w:rPr>
              <w:t xml:space="preserve"> Marks)</w:t>
            </w:r>
          </w:p>
        </w:tc>
      </w:tr>
      <w:tr w:rsidR="00AA3A6B" w:rsidRPr="00043FC1" w14:paraId="2B9CD401" w14:textId="77777777" w:rsidTr="0062040A">
        <w:trPr>
          <w:trHeight w:val="543"/>
        </w:trPr>
        <w:tc>
          <w:tcPr>
            <w:tcW w:w="675" w:type="dxa"/>
          </w:tcPr>
          <w:p w14:paraId="2B706152" w14:textId="77777777" w:rsidR="00AA3A6B" w:rsidRPr="00CA1338" w:rsidRDefault="00AA3A6B" w:rsidP="0062040A">
            <w:pPr>
              <w:pStyle w:val="Heading1"/>
            </w:pPr>
          </w:p>
        </w:tc>
        <w:tc>
          <w:tcPr>
            <w:tcW w:w="567" w:type="dxa"/>
          </w:tcPr>
          <w:p w14:paraId="115255D7" w14:textId="77777777" w:rsidR="00AA3A6B" w:rsidRPr="00CA1338" w:rsidRDefault="00AA3A6B" w:rsidP="0062040A">
            <w:pPr>
              <w:ind w:left="-60"/>
              <w:rPr>
                <w:b/>
                <w:bCs/>
              </w:rPr>
            </w:pPr>
            <w:r w:rsidRPr="00CA1338">
              <w:rPr>
                <w:b/>
                <w:bCs/>
              </w:rPr>
              <w:t>(b)</w:t>
            </w:r>
          </w:p>
        </w:tc>
        <w:tc>
          <w:tcPr>
            <w:tcW w:w="8306" w:type="dxa"/>
          </w:tcPr>
          <w:p w14:paraId="1EB3E4C9" w14:textId="77777777" w:rsidR="00AA3A6B" w:rsidRDefault="00AA3A6B" w:rsidP="0062040A">
            <w:pPr>
              <w:rPr>
                <w:bCs/>
              </w:rPr>
            </w:pPr>
            <w:r>
              <w:rPr>
                <w:bCs/>
              </w:rPr>
              <w:t>A large batch of rosemary and thyme are set – with rosemary making up 70% of the total and thyme the remaining 30%. It is observed that 5% of rosemary seeds and 10% of thyme seeds fail to germinate.</w:t>
            </w:r>
          </w:p>
          <w:p w14:paraId="765CB807" w14:textId="77777777" w:rsidR="00AA3A6B" w:rsidRDefault="00AA3A6B" w:rsidP="0062040A">
            <w:pPr>
              <w:pStyle w:val="ListParagraph"/>
              <w:numPr>
                <w:ilvl w:val="0"/>
                <w:numId w:val="30"/>
              </w:numPr>
              <w:rPr>
                <w:bCs/>
              </w:rPr>
            </w:pPr>
            <w:r>
              <w:rPr>
                <w:bCs/>
              </w:rPr>
              <w:t>How likely is it that a seed will fail to germinate?</w:t>
            </w:r>
          </w:p>
          <w:p w14:paraId="5E0CC98B" w14:textId="0B37E14F" w:rsidR="00AA3A6B" w:rsidRPr="00043FC1" w:rsidRDefault="00AA3A6B" w:rsidP="0062040A">
            <w:pPr>
              <w:pStyle w:val="ListParagraph"/>
              <w:numPr>
                <w:ilvl w:val="0"/>
                <w:numId w:val="30"/>
              </w:numPr>
              <w:rPr>
                <w:bCs/>
              </w:rPr>
            </w:pPr>
            <w:r>
              <w:rPr>
                <w:bCs/>
              </w:rPr>
              <w:t xml:space="preserve">How likely is it that a seed </w:t>
            </w:r>
            <w:r w:rsidR="00FD0DC2">
              <w:rPr>
                <w:bCs/>
              </w:rPr>
              <w:t>that</w:t>
            </w:r>
            <w:r>
              <w:rPr>
                <w:bCs/>
              </w:rPr>
              <w:t xml:space="preserve"> failed to germinate will be a thyme seed?</w:t>
            </w:r>
          </w:p>
        </w:tc>
      </w:tr>
      <w:tr w:rsidR="00AA3A6B" w14:paraId="37191ECB" w14:textId="77777777" w:rsidTr="00AA3A6B">
        <w:trPr>
          <w:trHeight w:val="297"/>
        </w:trPr>
        <w:tc>
          <w:tcPr>
            <w:tcW w:w="675" w:type="dxa"/>
          </w:tcPr>
          <w:p w14:paraId="3A7E0387" w14:textId="77777777" w:rsidR="00AA3A6B" w:rsidRPr="00CA1338" w:rsidRDefault="00AA3A6B" w:rsidP="0062040A">
            <w:pPr>
              <w:pStyle w:val="Heading1"/>
            </w:pPr>
          </w:p>
        </w:tc>
        <w:tc>
          <w:tcPr>
            <w:tcW w:w="567" w:type="dxa"/>
          </w:tcPr>
          <w:p w14:paraId="0F5A31BB" w14:textId="77777777" w:rsidR="00AA3A6B" w:rsidRPr="00CA1338" w:rsidRDefault="00AA3A6B" w:rsidP="0062040A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123284B0" w14:textId="77777777" w:rsidR="00AA3A6B" w:rsidRDefault="00AA3A6B" w:rsidP="0062040A">
            <w:pPr>
              <w:jc w:val="right"/>
              <w:rPr>
                <w:bCs/>
              </w:rPr>
            </w:pPr>
            <w:r w:rsidRPr="00CA1338">
              <w:rPr>
                <w:b/>
              </w:rPr>
              <w:t>(</w:t>
            </w:r>
            <w:r>
              <w:rPr>
                <w:b/>
              </w:rPr>
              <w:t>11</w:t>
            </w:r>
            <w:r w:rsidRPr="00CA1338">
              <w:rPr>
                <w:b/>
              </w:rPr>
              <w:t xml:space="preserve"> Marks)</w:t>
            </w:r>
          </w:p>
        </w:tc>
      </w:tr>
      <w:tr w:rsidR="00AA3A6B" w:rsidRPr="00874918" w14:paraId="54057D5D" w14:textId="77777777" w:rsidTr="0062040A">
        <w:trPr>
          <w:trHeight w:val="543"/>
        </w:trPr>
        <w:tc>
          <w:tcPr>
            <w:tcW w:w="675" w:type="dxa"/>
          </w:tcPr>
          <w:p w14:paraId="59BF16D4" w14:textId="77777777" w:rsidR="00AA3A6B" w:rsidRPr="00CA1338" w:rsidRDefault="00AA3A6B" w:rsidP="0062040A">
            <w:pPr>
              <w:pStyle w:val="Heading1"/>
            </w:pPr>
          </w:p>
        </w:tc>
        <w:tc>
          <w:tcPr>
            <w:tcW w:w="567" w:type="dxa"/>
          </w:tcPr>
          <w:p w14:paraId="12DBAEFE" w14:textId="77777777" w:rsidR="00AA3A6B" w:rsidRPr="00CA1338" w:rsidRDefault="00AA3A6B" w:rsidP="0062040A">
            <w:pPr>
              <w:ind w:left="-60"/>
              <w:rPr>
                <w:b/>
                <w:bCs/>
              </w:rPr>
            </w:pPr>
            <w:r>
              <w:rPr>
                <w:b/>
                <w:bCs/>
              </w:rPr>
              <w:t>(c)</w:t>
            </w:r>
          </w:p>
        </w:tc>
        <w:tc>
          <w:tcPr>
            <w:tcW w:w="8306" w:type="dxa"/>
          </w:tcPr>
          <w:p w14:paraId="10D4EFF0" w14:textId="77777777" w:rsidR="00AA3A6B" w:rsidRPr="00874918" w:rsidRDefault="00AA3A6B" w:rsidP="0062040A">
            <w:pPr>
              <w:rPr>
                <w:bCs/>
              </w:rPr>
            </w:pPr>
            <w:r>
              <w:rPr>
                <w:bCs/>
              </w:rPr>
              <w:t>A large number of basil seeds are sow</w:t>
            </w:r>
            <w:r w:rsidRPr="00CD6246">
              <w:t xml:space="preserve">n in </w:t>
            </w:r>
            <w:r>
              <w:t>4</w:t>
            </w:r>
            <w:r w:rsidRPr="00CD6246">
              <w:t xml:space="preserve">0 different seed trays. After growing, 8 are observed to </w:t>
            </w:r>
            <w:r>
              <w:t xml:space="preserve">be infected by a </w:t>
            </w:r>
            <w:r w:rsidRPr="00CD6246">
              <w:t>fungal pathogen</w:t>
            </w:r>
            <w:r>
              <w:t>. Assuming independence, how likely is it that there will be at least one tray with at least two infected plants?</w:t>
            </w:r>
          </w:p>
        </w:tc>
      </w:tr>
      <w:tr w:rsidR="00AA3A6B" w14:paraId="4E1ECEE2" w14:textId="77777777" w:rsidTr="0062040A">
        <w:trPr>
          <w:trHeight w:val="355"/>
        </w:trPr>
        <w:tc>
          <w:tcPr>
            <w:tcW w:w="675" w:type="dxa"/>
          </w:tcPr>
          <w:p w14:paraId="71A734F2" w14:textId="77777777" w:rsidR="00AA3A6B" w:rsidRPr="00CA1338" w:rsidRDefault="00AA3A6B" w:rsidP="0062040A">
            <w:pPr>
              <w:pStyle w:val="Heading1"/>
            </w:pPr>
          </w:p>
        </w:tc>
        <w:tc>
          <w:tcPr>
            <w:tcW w:w="567" w:type="dxa"/>
          </w:tcPr>
          <w:p w14:paraId="36A711CA" w14:textId="77777777" w:rsidR="00AA3A6B" w:rsidRDefault="00AA3A6B" w:rsidP="0062040A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2EC1BD6F" w14:textId="21E56466" w:rsidR="00AA3A6B" w:rsidRDefault="00AA3A6B" w:rsidP="0062040A">
            <w:pPr>
              <w:jc w:val="right"/>
              <w:rPr>
                <w:b/>
              </w:rPr>
            </w:pPr>
            <w:r w:rsidRPr="00CA1338">
              <w:rPr>
                <w:b/>
              </w:rPr>
              <w:t>(</w:t>
            </w:r>
            <w:r>
              <w:rPr>
                <w:b/>
              </w:rPr>
              <w:t>6</w:t>
            </w:r>
            <w:r w:rsidRPr="00CA1338">
              <w:rPr>
                <w:b/>
              </w:rPr>
              <w:t xml:space="preserve"> Marks)</w:t>
            </w:r>
          </w:p>
          <w:p w14:paraId="78496090" w14:textId="77777777" w:rsidR="00AA3A6B" w:rsidRDefault="00AA3A6B" w:rsidP="0062040A">
            <w:pPr>
              <w:jc w:val="right"/>
              <w:rPr>
                <w:b/>
              </w:rPr>
            </w:pPr>
          </w:p>
          <w:p w14:paraId="42623F2F" w14:textId="76504AF6" w:rsidR="00AA3A6B" w:rsidRPr="00AA3A6B" w:rsidRDefault="00AA3A6B" w:rsidP="0062040A">
            <w:pPr>
              <w:jc w:val="right"/>
              <w:rPr>
                <w:b/>
                <w:bCs/>
              </w:rPr>
            </w:pPr>
            <w:r w:rsidRPr="00AA3A6B">
              <w:rPr>
                <w:b/>
                <w:bCs/>
              </w:rPr>
              <w:t>(Total 25 Marks)</w:t>
            </w:r>
          </w:p>
        </w:tc>
      </w:tr>
    </w:tbl>
    <w:p w14:paraId="78628BBE" w14:textId="63B195DD" w:rsidR="003E178F" w:rsidRDefault="003E178F">
      <w:pPr>
        <w:rPr>
          <w:b/>
        </w:rPr>
      </w:pPr>
    </w:p>
    <w:p w14:paraId="011FDB63" w14:textId="7396B9CB" w:rsidR="00CB432B" w:rsidRPr="00D64470" w:rsidRDefault="00CB432B" w:rsidP="00CB432B">
      <w:pPr>
        <w:jc w:val="center"/>
        <w:rPr>
          <w:b/>
        </w:rPr>
      </w:pPr>
      <w:r w:rsidRPr="00D64470">
        <w:rPr>
          <w:b/>
        </w:rPr>
        <w:lastRenderedPageBreak/>
        <w:t>Section B – Statistics</w:t>
      </w:r>
    </w:p>
    <w:p w14:paraId="3E3004BC" w14:textId="77777777" w:rsidR="00CB432B" w:rsidRPr="00D64470" w:rsidRDefault="00CB432B" w:rsidP="00CB432B"/>
    <w:p w14:paraId="53327ABC" w14:textId="77777777" w:rsidR="00CB432B" w:rsidRPr="00D64470" w:rsidRDefault="00CB432B" w:rsidP="00CB432B">
      <w:pPr>
        <w:jc w:val="center"/>
        <w:rPr>
          <w:i/>
        </w:rPr>
      </w:pPr>
      <w:r w:rsidRPr="00D64470">
        <w:rPr>
          <w:i/>
        </w:rPr>
        <w:t>Answer two questions.</w:t>
      </w:r>
    </w:p>
    <w:p w14:paraId="529B6CD1" w14:textId="77777777" w:rsidR="00CB432B" w:rsidRPr="00D64470" w:rsidRDefault="00CB432B" w:rsidP="00CB432B">
      <w:pPr>
        <w:jc w:val="center"/>
        <w:rPr>
          <w:i/>
        </w:rPr>
      </w:pPr>
    </w:p>
    <w:p w14:paraId="2FAA64B2" w14:textId="005495ED" w:rsidR="00CB432B" w:rsidRPr="00D64470" w:rsidRDefault="00CB432B" w:rsidP="00CB432B">
      <w:pPr>
        <w:jc w:val="center"/>
        <w:rPr>
          <w:i/>
        </w:rPr>
      </w:pPr>
      <w:r w:rsidRPr="00D64470">
        <w:rPr>
          <w:i/>
        </w:rPr>
        <w:t xml:space="preserve">Note that questions </w:t>
      </w:r>
      <w:r w:rsidR="00D121E8" w:rsidRPr="00D64470">
        <w:rPr>
          <w:i/>
        </w:rPr>
        <w:t xml:space="preserve">4, 5 and 6 all </w:t>
      </w:r>
      <w:r w:rsidRPr="00D64470">
        <w:rPr>
          <w:i/>
        </w:rPr>
        <w:t xml:space="preserve">refer to the following </w:t>
      </w:r>
      <w:r w:rsidR="00EF29C4">
        <w:rPr>
          <w:i/>
        </w:rPr>
        <w:t>study</w:t>
      </w:r>
      <w:r w:rsidRPr="00D64470">
        <w:rPr>
          <w:i/>
        </w:rPr>
        <w:t xml:space="preserve">. </w:t>
      </w:r>
    </w:p>
    <w:p w14:paraId="36E5C12E" w14:textId="77777777" w:rsidR="00CB432B" w:rsidRDefault="00CB432B" w:rsidP="00CB432B">
      <w:pPr>
        <w:rPr>
          <w:color w:val="FF0000"/>
        </w:rPr>
      </w:pPr>
    </w:p>
    <w:p w14:paraId="4687412E" w14:textId="2DE7BDE2" w:rsidR="00D64470" w:rsidRPr="00D64470" w:rsidRDefault="00D64470" w:rsidP="00D64470">
      <w:pPr>
        <w:rPr>
          <w:b/>
          <w:bCs/>
        </w:rPr>
      </w:pPr>
      <w:r w:rsidRPr="00D64470">
        <w:rPr>
          <w:b/>
          <w:bCs/>
        </w:rPr>
        <w:t>A nurse employment study</w:t>
      </w:r>
    </w:p>
    <w:p w14:paraId="4A1C4D65" w14:textId="0DA3BB49" w:rsidR="00D64470" w:rsidRPr="00260F20" w:rsidRDefault="00D64470" w:rsidP="00A6603F">
      <w:r w:rsidRPr="00260F20">
        <w:t xml:space="preserve">The human resources (HR) department of a </w:t>
      </w:r>
      <w:r>
        <w:t xml:space="preserve">hospital have compiled data on a sample of nurses in their employ. The variables recorded include </w:t>
      </w:r>
      <w:r w:rsidRPr="00260F20">
        <w:t xml:space="preserve">their highest </w:t>
      </w:r>
      <w:r w:rsidRPr="00D64470">
        <w:rPr>
          <w:b/>
          <w:bCs/>
        </w:rPr>
        <w:t>education</w:t>
      </w:r>
      <w:r w:rsidRPr="00260F20">
        <w:t xml:space="preserve"> qualification attained (bachelor’s degree, master’s degree, Ph.D.),  their nursing </w:t>
      </w:r>
      <w:r w:rsidRPr="00D64470">
        <w:rPr>
          <w:b/>
          <w:bCs/>
        </w:rPr>
        <w:t>type</w:t>
      </w:r>
      <w:r w:rsidRPr="00260F20">
        <w:t xml:space="preserve"> (general, psychiatric or ID), the total number of </w:t>
      </w:r>
      <w:r w:rsidR="00A6603F" w:rsidRPr="00A6603F">
        <w:rPr>
          <w:b/>
          <w:bCs/>
        </w:rPr>
        <w:t>study</w:t>
      </w:r>
      <w:r w:rsidR="00A6603F">
        <w:t xml:space="preserve"> </w:t>
      </w:r>
      <w:r w:rsidRPr="00A6603F">
        <w:t>years</w:t>
      </w:r>
      <w:r w:rsidRPr="00260F20">
        <w:t xml:space="preserve"> they have spent in full time, third-level education and if they have completed any additional short </w:t>
      </w:r>
      <w:r w:rsidRPr="00D64470">
        <w:rPr>
          <w:b/>
          <w:bCs/>
        </w:rPr>
        <w:t>courses</w:t>
      </w:r>
      <w:r w:rsidRPr="00260F20">
        <w:t xml:space="preserve"> in nursing (e.g., certificate in acute medicine etc.)</w:t>
      </w:r>
      <w:r w:rsidR="00A6603F">
        <w:t xml:space="preserve">, the total </w:t>
      </w:r>
      <w:r w:rsidR="00A6603F">
        <w:rPr>
          <w:b/>
          <w:bCs/>
        </w:rPr>
        <w:t xml:space="preserve">overtime </w:t>
      </w:r>
      <w:r w:rsidR="00A6603F">
        <w:t xml:space="preserve">hours works in the current </w:t>
      </w:r>
      <w:r w:rsidR="00A91E22">
        <w:t>month</w:t>
      </w:r>
      <w:r w:rsidR="00A6603F">
        <w:t xml:space="preserve"> and also in the </w:t>
      </w:r>
      <w:r w:rsidR="00A6603F">
        <w:rPr>
          <w:b/>
          <w:bCs/>
        </w:rPr>
        <w:t xml:space="preserve">previous </w:t>
      </w:r>
      <w:r w:rsidR="00A91E22">
        <w:t>month</w:t>
      </w:r>
      <w:r w:rsidR="00A6603F">
        <w:t xml:space="preserve">, </w:t>
      </w:r>
      <w:r w:rsidR="00D074D1">
        <w:t xml:space="preserve">their </w:t>
      </w:r>
      <w:r w:rsidR="00D074D1">
        <w:rPr>
          <w:b/>
          <w:bCs/>
        </w:rPr>
        <w:t>age</w:t>
      </w:r>
      <w:r w:rsidR="00D074D1" w:rsidRPr="00D074D1">
        <w:t>,</w:t>
      </w:r>
      <w:r w:rsidR="00D074D1">
        <w:rPr>
          <w:b/>
          <w:bCs/>
        </w:rPr>
        <w:t xml:space="preserve"> </w:t>
      </w:r>
      <w:r w:rsidR="00A6603F">
        <w:t xml:space="preserve">their annual </w:t>
      </w:r>
      <w:r w:rsidR="00A6603F" w:rsidRPr="00A6603F">
        <w:rPr>
          <w:b/>
          <w:bCs/>
        </w:rPr>
        <w:t>salary</w:t>
      </w:r>
      <w:r w:rsidR="00A6603F">
        <w:t xml:space="preserve"> and the</w:t>
      </w:r>
      <w:r w:rsidR="00B068B6">
        <w:t xml:space="preserve">ir </w:t>
      </w:r>
      <w:r w:rsidR="00B068B6">
        <w:rPr>
          <w:b/>
          <w:bCs/>
        </w:rPr>
        <w:t xml:space="preserve">experience </w:t>
      </w:r>
      <w:r w:rsidR="00E7138E">
        <w:rPr>
          <w:b/>
          <w:bCs/>
        </w:rPr>
        <w:t>–</w:t>
      </w:r>
      <w:r w:rsidR="00A6603F">
        <w:t xml:space="preserve"> </w:t>
      </w:r>
      <w:r w:rsidR="00E7138E">
        <w:t xml:space="preserve">the </w:t>
      </w:r>
      <w:r w:rsidR="00A6603F">
        <w:t xml:space="preserve">number of </w:t>
      </w:r>
      <w:r w:rsidR="00A6603F" w:rsidRPr="00B068B6">
        <w:t>years</w:t>
      </w:r>
      <w:r w:rsidR="00A6603F">
        <w:t xml:space="preserve"> they are qualified as a nurse. </w:t>
      </w:r>
    </w:p>
    <w:p w14:paraId="76A97D1D" w14:textId="77777777" w:rsidR="00D64470" w:rsidRDefault="00D64470" w:rsidP="00CB432B">
      <w:pPr>
        <w:rPr>
          <w:b/>
          <w:color w:val="FF0000"/>
        </w:rPr>
      </w:pPr>
    </w:p>
    <w:tbl>
      <w:tblPr>
        <w:tblW w:w="9548" w:type="dxa"/>
        <w:tblLayout w:type="fixed"/>
        <w:tblLook w:val="0000" w:firstRow="0" w:lastRow="0" w:firstColumn="0" w:lastColumn="0" w:noHBand="0" w:noVBand="0"/>
      </w:tblPr>
      <w:tblGrid>
        <w:gridCol w:w="675"/>
        <w:gridCol w:w="567"/>
        <w:gridCol w:w="8306"/>
      </w:tblGrid>
      <w:tr w:rsidR="00A936F1" w:rsidRPr="00CA1338" w14:paraId="2583853E" w14:textId="77777777" w:rsidTr="00797387">
        <w:trPr>
          <w:trHeight w:val="429"/>
        </w:trPr>
        <w:tc>
          <w:tcPr>
            <w:tcW w:w="675" w:type="dxa"/>
          </w:tcPr>
          <w:p w14:paraId="25FAFEBF" w14:textId="1A838B73" w:rsidR="00A936F1" w:rsidRPr="00A71392" w:rsidRDefault="00A936F1" w:rsidP="00797387">
            <w:pPr>
              <w:pStyle w:val="Heading1"/>
            </w:pPr>
            <w:r w:rsidRPr="00A71392">
              <w:br w:type="page"/>
              <w:t>Q</w:t>
            </w:r>
            <w:r w:rsidR="002235C4">
              <w:t>4</w:t>
            </w:r>
          </w:p>
        </w:tc>
        <w:tc>
          <w:tcPr>
            <w:tcW w:w="567" w:type="dxa"/>
          </w:tcPr>
          <w:p w14:paraId="290BAED1" w14:textId="77777777" w:rsidR="00A936F1" w:rsidRPr="00A71392" w:rsidRDefault="00A936F1" w:rsidP="00797387">
            <w:pPr>
              <w:ind w:left="-60"/>
              <w:rPr>
                <w:b/>
              </w:rPr>
            </w:pPr>
            <w:r w:rsidRPr="00A71392">
              <w:rPr>
                <w:b/>
              </w:rPr>
              <w:t>(a)</w:t>
            </w:r>
          </w:p>
        </w:tc>
        <w:tc>
          <w:tcPr>
            <w:tcW w:w="8306" w:type="dxa"/>
          </w:tcPr>
          <w:p w14:paraId="403E6211" w14:textId="36D79248" w:rsidR="00A936F1" w:rsidRPr="002267D6" w:rsidRDefault="00A936F1" w:rsidP="00797387">
            <w:r>
              <w:t xml:space="preserve">A regression analysis is used to explore the relationship between nurse’s salary and their age. </w:t>
            </w:r>
            <w:r w:rsidRPr="002267D6">
              <w:t>A simple regression model</w:t>
            </w:r>
            <w:r>
              <w:t xml:space="preserve"> is fit, and the slope and intercept are found to </w:t>
            </w:r>
            <w:r w:rsidR="00B377C9">
              <w:t>be 0.63</w:t>
            </w:r>
            <w:r>
              <w:t xml:space="preserve"> and 15.1, where salary is specified in thousands and age in years.</w:t>
            </w:r>
          </w:p>
          <w:p w14:paraId="3444ED5C" w14:textId="77777777" w:rsidR="00A936F1" w:rsidRDefault="00A936F1" w:rsidP="00797387"/>
          <w:p w14:paraId="5352AB54" w14:textId="519AD7CB" w:rsidR="00A936F1" w:rsidRPr="002267D6" w:rsidRDefault="00A936F1" w:rsidP="00E7138E">
            <w:r>
              <w:t xml:space="preserve">Estimate the </w:t>
            </w:r>
            <w:r w:rsidR="003E178F">
              <w:t xml:space="preserve">difference in </w:t>
            </w:r>
            <w:r w:rsidR="00E7138E">
              <w:t>salary</w:t>
            </w:r>
            <w:r w:rsidR="003E178F">
              <w:t xml:space="preserve"> between </w:t>
            </w:r>
            <w:r>
              <w:t xml:space="preserve">a nurse aged 45 </w:t>
            </w:r>
            <w:r w:rsidR="003E178F">
              <w:t xml:space="preserve">and </w:t>
            </w:r>
            <w:r>
              <w:t>a nurse aged 28.</w:t>
            </w:r>
          </w:p>
        </w:tc>
      </w:tr>
      <w:tr w:rsidR="00A936F1" w:rsidRPr="002267D6" w14:paraId="51786240" w14:textId="77777777" w:rsidTr="00797387">
        <w:trPr>
          <w:trHeight w:val="543"/>
        </w:trPr>
        <w:tc>
          <w:tcPr>
            <w:tcW w:w="675" w:type="dxa"/>
          </w:tcPr>
          <w:p w14:paraId="419B5931" w14:textId="77777777" w:rsidR="00A936F1" w:rsidRPr="002267D6" w:rsidRDefault="00A936F1" w:rsidP="00797387">
            <w:pPr>
              <w:pStyle w:val="Heading1"/>
            </w:pPr>
          </w:p>
        </w:tc>
        <w:tc>
          <w:tcPr>
            <w:tcW w:w="567" w:type="dxa"/>
          </w:tcPr>
          <w:p w14:paraId="7FB97314" w14:textId="77777777" w:rsidR="00A936F1" w:rsidRPr="002267D6" w:rsidRDefault="00A936F1" w:rsidP="00797387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0880D502" w14:textId="77777777" w:rsidR="00A936F1" w:rsidRPr="002267D6" w:rsidRDefault="00A936F1" w:rsidP="00797387">
            <w:pPr>
              <w:jc w:val="right"/>
            </w:pPr>
            <w:r w:rsidRPr="002267D6">
              <w:rPr>
                <w:b/>
              </w:rPr>
              <w:t>(</w:t>
            </w:r>
            <w:r>
              <w:rPr>
                <w:b/>
              </w:rPr>
              <w:t>6</w:t>
            </w:r>
            <w:r w:rsidRPr="002267D6">
              <w:rPr>
                <w:b/>
              </w:rPr>
              <w:t xml:space="preserve"> Marks)</w:t>
            </w:r>
          </w:p>
        </w:tc>
      </w:tr>
      <w:tr w:rsidR="00A936F1" w:rsidRPr="002267D6" w14:paraId="10035D52" w14:textId="77777777" w:rsidTr="00797387">
        <w:trPr>
          <w:trHeight w:val="543"/>
        </w:trPr>
        <w:tc>
          <w:tcPr>
            <w:tcW w:w="675" w:type="dxa"/>
          </w:tcPr>
          <w:p w14:paraId="125E17C1" w14:textId="77777777" w:rsidR="00A936F1" w:rsidRPr="002267D6" w:rsidRDefault="00A936F1" w:rsidP="00797387">
            <w:pPr>
              <w:pStyle w:val="Heading1"/>
            </w:pPr>
          </w:p>
        </w:tc>
        <w:tc>
          <w:tcPr>
            <w:tcW w:w="567" w:type="dxa"/>
          </w:tcPr>
          <w:p w14:paraId="3EC20D2C" w14:textId="77777777" w:rsidR="00A936F1" w:rsidRPr="002267D6" w:rsidRDefault="00A936F1" w:rsidP="00797387">
            <w:pPr>
              <w:ind w:left="-60"/>
              <w:rPr>
                <w:b/>
                <w:bCs/>
              </w:rPr>
            </w:pPr>
            <w:r w:rsidRPr="002267D6">
              <w:rPr>
                <w:b/>
                <w:bCs/>
              </w:rPr>
              <w:t>(b)</w:t>
            </w:r>
          </w:p>
        </w:tc>
        <w:tc>
          <w:tcPr>
            <w:tcW w:w="8306" w:type="dxa"/>
          </w:tcPr>
          <w:p w14:paraId="35802475" w14:textId="201D7A31" w:rsidR="00A936F1" w:rsidRPr="00FF7716" w:rsidRDefault="00A936F1" w:rsidP="00797387">
            <w:pPr>
              <w:rPr>
                <w:bCs/>
              </w:rPr>
            </w:pPr>
            <w:r>
              <w:rPr>
                <w:bCs/>
              </w:rPr>
              <w:t xml:space="preserve">Further analysis of the regression output reveals the correlation coefficient r to be 0.78 and the p values for tests that the </w:t>
            </w:r>
            <w:r>
              <w:t>slope and intercept differ from zero to be 0.01 and 2.4 x 10</w:t>
            </w:r>
            <w:r>
              <w:rPr>
                <w:vertAlign w:val="superscript"/>
              </w:rPr>
              <w:t>-8</w:t>
            </w:r>
            <w:r w:rsidR="003E178F">
              <w:rPr>
                <w:vertAlign w:val="superscript"/>
              </w:rPr>
              <w:t xml:space="preserve"> </w:t>
            </w:r>
            <w:r w:rsidR="003E178F">
              <w:t>respectively</w:t>
            </w:r>
            <w:r>
              <w:t xml:space="preserve">. </w:t>
            </w:r>
            <w:r w:rsidR="003E178F">
              <w:t>Interpret</w:t>
            </w:r>
            <w:r>
              <w:t xml:space="preserve"> these statistics.</w:t>
            </w:r>
          </w:p>
        </w:tc>
      </w:tr>
      <w:tr w:rsidR="00A936F1" w:rsidRPr="002267D6" w14:paraId="28EF372B" w14:textId="77777777" w:rsidTr="00797387">
        <w:trPr>
          <w:trHeight w:val="543"/>
        </w:trPr>
        <w:tc>
          <w:tcPr>
            <w:tcW w:w="675" w:type="dxa"/>
          </w:tcPr>
          <w:p w14:paraId="6C1FCAD5" w14:textId="77777777" w:rsidR="00A936F1" w:rsidRPr="002267D6" w:rsidRDefault="00A936F1" w:rsidP="00797387">
            <w:pPr>
              <w:pStyle w:val="Heading1"/>
            </w:pPr>
          </w:p>
        </w:tc>
        <w:tc>
          <w:tcPr>
            <w:tcW w:w="567" w:type="dxa"/>
          </w:tcPr>
          <w:p w14:paraId="1AB5487D" w14:textId="77777777" w:rsidR="00A936F1" w:rsidRPr="002267D6" w:rsidRDefault="00A936F1" w:rsidP="00797387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37AAA7AC" w14:textId="77777777" w:rsidR="00A936F1" w:rsidRPr="002267D6" w:rsidRDefault="00A936F1" w:rsidP="00797387">
            <w:pPr>
              <w:jc w:val="right"/>
              <w:rPr>
                <w:b/>
              </w:rPr>
            </w:pPr>
            <w:r w:rsidRPr="002267D6">
              <w:rPr>
                <w:b/>
              </w:rPr>
              <w:t>(</w:t>
            </w:r>
            <w:r>
              <w:rPr>
                <w:b/>
              </w:rPr>
              <w:t>9</w:t>
            </w:r>
            <w:r w:rsidRPr="002267D6">
              <w:rPr>
                <w:b/>
              </w:rPr>
              <w:t xml:space="preserve"> Marks)</w:t>
            </w:r>
          </w:p>
        </w:tc>
      </w:tr>
      <w:tr w:rsidR="00A936F1" w:rsidRPr="002267D6" w14:paraId="09B5E9CE" w14:textId="77777777" w:rsidTr="00797387">
        <w:trPr>
          <w:trHeight w:val="543"/>
        </w:trPr>
        <w:tc>
          <w:tcPr>
            <w:tcW w:w="675" w:type="dxa"/>
          </w:tcPr>
          <w:p w14:paraId="7C24439C" w14:textId="77777777" w:rsidR="00A936F1" w:rsidRPr="002267D6" w:rsidRDefault="00A936F1" w:rsidP="00797387">
            <w:pPr>
              <w:pStyle w:val="Heading1"/>
            </w:pPr>
          </w:p>
        </w:tc>
        <w:tc>
          <w:tcPr>
            <w:tcW w:w="567" w:type="dxa"/>
          </w:tcPr>
          <w:p w14:paraId="1642B375" w14:textId="77777777" w:rsidR="00A936F1" w:rsidRPr="002267D6" w:rsidRDefault="00A936F1" w:rsidP="00797387">
            <w:pPr>
              <w:ind w:left="-60"/>
              <w:rPr>
                <w:b/>
                <w:bCs/>
              </w:rPr>
            </w:pPr>
            <w:r w:rsidRPr="002267D6">
              <w:rPr>
                <w:b/>
                <w:bCs/>
              </w:rPr>
              <w:t>(</w:t>
            </w:r>
            <w:r>
              <w:rPr>
                <w:b/>
                <w:bCs/>
              </w:rPr>
              <w:t>c</w:t>
            </w:r>
            <w:r w:rsidRPr="002267D6">
              <w:rPr>
                <w:b/>
                <w:bCs/>
              </w:rPr>
              <w:t>)</w:t>
            </w:r>
          </w:p>
        </w:tc>
        <w:tc>
          <w:tcPr>
            <w:tcW w:w="8306" w:type="dxa"/>
          </w:tcPr>
          <w:p w14:paraId="17EB45AE" w14:textId="77777777" w:rsidR="00A936F1" w:rsidRDefault="00A936F1" w:rsidP="00797387">
            <w:pPr>
              <w:rPr>
                <w:bCs/>
              </w:rPr>
            </w:pPr>
            <w:r w:rsidRPr="00644027">
              <w:rPr>
                <w:bCs/>
              </w:rPr>
              <w:t xml:space="preserve">A total </w:t>
            </w:r>
            <w:r>
              <w:rPr>
                <w:bCs/>
              </w:rPr>
              <w:t xml:space="preserve">of 84 nurses are included in the initial sample and as part of the study, it is required to select a subsample of 10 of these to participate in an in-depth interview. Describe how the subsample might have been selected using:  </w:t>
            </w:r>
          </w:p>
          <w:p w14:paraId="37DCE433" w14:textId="77777777" w:rsidR="00A936F1" w:rsidRDefault="00A936F1" w:rsidP="00A936F1">
            <w:pPr>
              <w:pStyle w:val="ListParagraph"/>
              <w:numPr>
                <w:ilvl w:val="0"/>
                <w:numId w:val="34"/>
              </w:numPr>
              <w:rPr>
                <w:bCs/>
              </w:rPr>
            </w:pPr>
            <w:r w:rsidRPr="00E53CE5">
              <w:rPr>
                <w:bCs/>
              </w:rPr>
              <w:t xml:space="preserve">simple random sampling </w:t>
            </w:r>
          </w:p>
          <w:p w14:paraId="302B5703" w14:textId="77777777" w:rsidR="00A936F1" w:rsidRPr="00E53CE5" w:rsidRDefault="00A936F1" w:rsidP="00A936F1">
            <w:pPr>
              <w:pStyle w:val="ListParagraph"/>
              <w:numPr>
                <w:ilvl w:val="0"/>
                <w:numId w:val="34"/>
              </w:numPr>
              <w:rPr>
                <w:bCs/>
              </w:rPr>
            </w:pPr>
            <w:r>
              <w:rPr>
                <w:bCs/>
              </w:rPr>
              <w:t>convenience sampling</w:t>
            </w:r>
          </w:p>
        </w:tc>
      </w:tr>
      <w:tr w:rsidR="00A936F1" w:rsidRPr="002267D6" w14:paraId="289C723B" w14:textId="77777777" w:rsidTr="00797387">
        <w:trPr>
          <w:trHeight w:val="543"/>
        </w:trPr>
        <w:tc>
          <w:tcPr>
            <w:tcW w:w="675" w:type="dxa"/>
          </w:tcPr>
          <w:p w14:paraId="22D743E7" w14:textId="77777777" w:rsidR="00A936F1" w:rsidRPr="002267D6" w:rsidRDefault="00A936F1" w:rsidP="00797387">
            <w:pPr>
              <w:pStyle w:val="Heading1"/>
            </w:pPr>
          </w:p>
        </w:tc>
        <w:tc>
          <w:tcPr>
            <w:tcW w:w="567" w:type="dxa"/>
          </w:tcPr>
          <w:p w14:paraId="3754B402" w14:textId="77777777" w:rsidR="00A936F1" w:rsidRPr="002267D6" w:rsidRDefault="00A936F1" w:rsidP="00797387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478A8851" w14:textId="77777777" w:rsidR="00A936F1" w:rsidRPr="002267D6" w:rsidRDefault="00A936F1" w:rsidP="00797387">
            <w:pPr>
              <w:jc w:val="right"/>
              <w:rPr>
                <w:b/>
              </w:rPr>
            </w:pPr>
            <w:r w:rsidRPr="002267D6">
              <w:rPr>
                <w:b/>
              </w:rPr>
              <w:t>(</w:t>
            </w:r>
            <w:r>
              <w:rPr>
                <w:b/>
              </w:rPr>
              <w:t>6</w:t>
            </w:r>
            <w:r w:rsidRPr="002267D6">
              <w:rPr>
                <w:b/>
              </w:rPr>
              <w:t xml:space="preserve"> Marks)</w:t>
            </w:r>
          </w:p>
        </w:tc>
      </w:tr>
      <w:tr w:rsidR="00A936F1" w:rsidRPr="002267D6" w14:paraId="59F2E20C" w14:textId="77777777" w:rsidTr="00797387">
        <w:trPr>
          <w:trHeight w:val="543"/>
        </w:trPr>
        <w:tc>
          <w:tcPr>
            <w:tcW w:w="675" w:type="dxa"/>
          </w:tcPr>
          <w:p w14:paraId="14D6FD01" w14:textId="77777777" w:rsidR="00A936F1" w:rsidRPr="002267D6" w:rsidRDefault="00A936F1" w:rsidP="00797387">
            <w:pPr>
              <w:pStyle w:val="Heading1"/>
            </w:pPr>
          </w:p>
        </w:tc>
        <w:tc>
          <w:tcPr>
            <w:tcW w:w="567" w:type="dxa"/>
          </w:tcPr>
          <w:p w14:paraId="16B4D25A" w14:textId="77777777" w:rsidR="00A936F1" w:rsidRPr="002267D6" w:rsidRDefault="00A936F1" w:rsidP="00797387">
            <w:pPr>
              <w:ind w:left="-60"/>
              <w:rPr>
                <w:b/>
                <w:bCs/>
              </w:rPr>
            </w:pPr>
            <w:r w:rsidRPr="002267D6">
              <w:rPr>
                <w:b/>
                <w:bCs/>
              </w:rPr>
              <w:t>(</w:t>
            </w:r>
            <w:r>
              <w:rPr>
                <w:b/>
                <w:bCs/>
              </w:rPr>
              <w:t>d</w:t>
            </w:r>
            <w:r w:rsidRPr="002267D6">
              <w:rPr>
                <w:b/>
                <w:bCs/>
              </w:rPr>
              <w:t>)</w:t>
            </w:r>
          </w:p>
        </w:tc>
        <w:tc>
          <w:tcPr>
            <w:tcW w:w="8306" w:type="dxa"/>
          </w:tcPr>
          <w:p w14:paraId="31F68902" w14:textId="77777777" w:rsidR="00A936F1" w:rsidRPr="00E53CE5" w:rsidRDefault="00A936F1" w:rsidP="00797387">
            <w:pPr>
              <w:rPr>
                <w:bCs/>
                <w:i/>
                <w:iCs/>
              </w:rPr>
            </w:pPr>
            <w:r>
              <w:rPr>
                <w:bCs/>
              </w:rPr>
              <w:t xml:space="preserve">In the context of the current example, explain the mantra </w:t>
            </w:r>
            <w:r>
              <w:rPr>
                <w:bCs/>
                <w:i/>
                <w:iCs/>
              </w:rPr>
              <w:t>correlation does not imply causation.</w:t>
            </w:r>
          </w:p>
        </w:tc>
      </w:tr>
      <w:tr w:rsidR="00A936F1" w:rsidRPr="002267D6" w14:paraId="55431F37" w14:textId="77777777" w:rsidTr="00797387">
        <w:trPr>
          <w:trHeight w:val="543"/>
        </w:trPr>
        <w:tc>
          <w:tcPr>
            <w:tcW w:w="675" w:type="dxa"/>
          </w:tcPr>
          <w:p w14:paraId="55D6DBC5" w14:textId="77777777" w:rsidR="00A936F1" w:rsidRPr="002267D6" w:rsidRDefault="00A936F1" w:rsidP="00797387">
            <w:pPr>
              <w:pStyle w:val="Heading1"/>
            </w:pPr>
          </w:p>
        </w:tc>
        <w:tc>
          <w:tcPr>
            <w:tcW w:w="567" w:type="dxa"/>
          </w:tcPr>
          <w:p w14:paraId="2EBA069C" w14:textId="77777777" w:rsidR="00A936F1" w:rsidRPr="002267D6" w:rsidRDefault="00A936F1" w:rsidP="00797387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7A6C37A0" w14:textId="77777777" w:rsidR="00A936F1" w:rsidRDefault="00A936F1" w:rsidP="00797387">
            <w:pPr>
              <w:jc w:val="right"/>
              <w:rPr>
                <w:b/>
              </w:rPr>
            </w:pPr>
            <w:r w:rsidRPr="002267D6">
              <w:rPr>
                <w:b/>
              </w:rPr>
              <w:t>(</w:t>
            </w:r>
            <w:r>
              <w:rPr>
                <w:b/>
              </w:rPr>
              <w:t>4</w:t>
            </w:r>
            <w:r w:rsidRPr="002267D6">
              <w:rPr>
                <w:b/>
              </w:rPr>
              <w:t xml:space="preserve"> Marks)</w:t>
            </w:r>
          </w:p>
          <w:p w14:paraId="7EB85182" w14:textId="77777777" w:rsidR="00C13771" w:rsidRDefault="00C13771" w:rsidP="00797387">
            <w:pPr>
              <w:jc w:val="right"/>
              <w:rPr>
                <w:b/>
              </w:rPr>
            </w:pPr>
          </w:p>
          <w:p w14:paraId="319C53AF" w14:textId="3DC7A67D" w:rsidR="00C13771" w:rsidRPr="002267D6" w:rsidRDefault="00C13771" w:rsidP="00797387">
            <w:pPr>
              <w:jc w:val="right"/>
              <w:rPr>
                <w:b/>
              </w:rPr>
            </w:pPr>
            <w:r>
              <w:rPr>
                <w:b/>
              </w:rPr>
              <w:t>(Total 25 Marks)</w:t>
            </w:r>
          </w:p>
        </w:tc>
      </w:tr>
    </w:tbl>
    <w:p w14:paraId="0B115521" w14:textId="77777777" w:rsidR="00A936F1" w:rsidRDefault="00A936F1" w:rsidP="00A936F1"/>
    <w:p w14:paraId="32FB85CA" w14:textId="77777777" w:rsidR="00A936F1" w:rsidRDefault="00A936F1" w:rsidP="00A936F1"/>
    <w:p w14:paraId="52A9C837" w14:textId="77777777" w:rsidR="00A6603F" w:rsidRDefault="00A6603F" w:rsidP="00CB432B">
      <w:pPr>
        <w:rPr>
          <w:b/>
          <w:color w:val="FF0000"/>
        </w:rPr>
      </w:pPr>
    </w:p>
    <w:p w14:paraId="17A81359" w14:textId="77777777" w:rsidR="00A936F1" w:rsidRDefault="00A936F1" w:rsidP="00CB432B">
      <w:pPr>
        <w:rPr>
          <w:b/>
          <w:color w:val="FF0000"/>
        </w:rPr>
      </w:pPr>
    </w:p>
    <w:tbl>
      <w:tblPr>
        <w:tblW w:w="9548" w:type="dxa"/>
        <w:tblLayout w:type="fixed"/>
        <w:tblLook w:val="0000" w:firstRow="0" w:lastRow="0" w:firstColumn="0" w:lastColumn="0" w:noHBand="0" w:noVBand="0"/>
      </w:tblPr>
      <w:tblGrid>
        <w:gridCol w:w="675"/>
        <w:gridCol w:w="567"/>
        <w:gridCol w:w="8306"/>
      </w:tblGrid>
      <w:tr w:rsidR="00CA1338" w:rsidRPr="00CA1338" w14:paraId="715462BB" w14:textId="77777777" w:rsidTr="004B6AB1">
        <w:trPr>
          <w:trHeight w:val="429"/>
        </w:trPr>
        <w:tc>
          <w:tcPr>
            <w:tcW w:w="675" w:type="dxa"/>
          </w:tcPr>
          <w:p w14:paraId="0149FB64" w14:textId="0BD01459" w:rsidR="00104617" w:rsidRPr="00A6603F" w:rsidRDefault="00104617" w:rsidP="00104617">
            <w:pPr>
              <w:pStyle w:val="Heading1"/>
            </w:pPr>
            <w:r w:rsidRPr="00A6603F">
              <w:rPr>
                <w:b w:val="0"/>
              </w:rPr>
              <w:lastRenderedPageBreak/>
              <w:br w:type="page"/>
            </w:r>
            <w:r w:rsidRPr="00A6603F">
              <w:t>Q</w:t>
            </w:r>
            <w:r w:rsidR="002235C4">
              <w:t>5</w:t>
            </w:r>
          </w:p>
        </w:tc>
        <w:tc>
          <w:tcPr>
            <w:tcW w:w="567" w:type="dxa"/>
          </w:tcPr>
          <w:p w14:paraId="0E3DEAB9" w14:textId="77777777" w:rsidR="00104617" w:rsidRPr="00A6603F" w:rsidRDefault="00104617" w:rsidP="004B6AB1">
            <w:pPr>
              <w:ind w:left="-60"/>
              <w:rPr>
                <w:b/>
                <w:bCs/>
              </w:rPr>
            </w:pPr>
            <w:r w:rsidRPr="00A6603F">
              <w:rPr>
                <w:b/>
                <w:bCs/>
              </w:rPr>
              <w:t>(a)</w:t>
            </w:r>
          </w:p>
        </w:tc>
        <w:tc>
          <w:tcPr>
            <w:tcW w:w="8306" w:type="dxa"/>
          </w:tcPr>
          <w:p w14:paraId="786261F1" w14:textId="2B823D6E" w:rsidR="00104617" w:rsidRPr="00CA1338" w:rsidRDefault="00A6603F" w:rsidP="00104617">
            <w:pPr>
              <w:rPr>
                <w:color w:val="FF0000"/>
              </w:rPr>
            </w:pPr>
            <w:r w:rsidRPr="00997C21">
              <w:t xml:space="preserve">Using a statistical classification of variable types, identify the types of the variables </w:t>
            </w:r>
            <w:r>
              <w:rPr>
                <w:b/>
                <w:bCs/>
              </w:rPr>
              <w:t>education</w:t>
            </w:r>
            <w:r w:rsidRPr="00997C21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type</w:t>
            </w:r>
            <w:r w:rsidRPr="00997C21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study</w:t>
            </w:r>
            <w:r w:rsidRPr="00997C21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 xml:space="preserve">course </w:t>
            </w:r>
            <w:r w:rsidRPr="00997C21">
              <w:t>and</w:t>
            </w:r>
            <w:r w:rsidRPr="00997C2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salary</w:t>
            </w:r>
            <w:r w:rsidRPr="00997C21">
              <w:rPr>
                <w:b/>
                <w:bCs/>
              </w:rPr>
              <w:t>.</w:t>
            </w:r>
          </w:p>
        </w:tc>
      </w:tr>
      <w:tr w:rsidR="00CA1338" w:rsidRPr="00CA1338" w14:paraId="592C3834" w14:textId="77777777" w:rsidTr="004B6AB1">
        <w:trPr>
          <w:trHeight w:val="543"/>
        </w:trPr>
        <w:tc>
          <w:tcPr>
            <w:tcW w:w="675" w:type="dxa"/>
          </w:tcPr>
          <w:p w14:paraId="4D5C920D" w14:textId="77777777" w:rsidR="00104617" w:rsidRPr="00CA1338" w:rsidRDefault="00104617" w:rsidP="004B6AB1">
            <w:pPr>
              <w:pStyle w:val="Heading1"/>
              <w:rPr>
                <w:color w:val="FF0000"/>
              </w:rPr>
            </w:pPr>
          </w:p>
        </w:tc>
        <w:tc>
          <w:tcPr>
            <w:tcW w:w="567" w:type="dxa"/>
          </w:tcPr>
          <w:p w14:paraId="735BC8C6" w14:textId="77777777" w:rsidR="00104617" w:rsidRPr="00CA1338" w:rsidRDefault="00104617" w:rsidP="004B6AB1">
            <w:pPr>
              <w:ind w:left="-60"/>
              <w:rPr>
                <w:b/>
                <w:bCs/>
                <w:color w:val="FF0000"/>
              </w:rPr>
            </w:pPr>
          </w:p>
        </w:tc>
        <w:tc>
          <w:tcPr>
            <w:tcW w:w="8306" w:type="dxa"/>
          </w:tcPr>
          <w:p w14:paraId="23323BC8" w14:textId="0DCB4121" w:rsidR="00104617" w:rsidRPr="00CA1338" w:rsidRDefault="00104617" w:rsidP="00104617">
            <w:pPr>
              <w:jc w:val="right"/>
              <w:rPr>
                <w:color w:val="FF0000"/>
              </w:rPr>
            </w:pPr>
            <w:r w:rsidRPr="00A6603F">
              <w:rPr>
                <w:b/>
              </w:rPr>
              <w:t>(5 Marks)</w:t>
            </w:r>
          </w:p>
        </w:tc>
      </w:tr>
      <w:tr w:rsidR="00CA1338" w:rsidRPr="00CA1338" w14:paraId="003FA377" w14:textId="77777777" w:rsidTr="004F6D9F">
        <w:trPr>
          <w:trHeight w:val="309"/>
        </w:trPr>
        <w:tc>
          <w:tcPr>
            <w:tcW w:w="675" w:type="dxa"/>
          </w:tcPr>
          <w:p w14:paraId="6A3452B9" w14:textId="77777777" w:rsidR="004F6D9F" w:rsidRPr="00CA1338" w:rsidRDefault="004F6D9F" w:rsidP="004F6D9F">
            <w:pPr>
              <w:pStyle w:val="Heading1"/>
              <w:rPr>
                <w:color w:val="FF0000"/>
              </w:rPr>
            </w:pPr>
          </w:p>
        </w:tc>
        <w:tc>
          <w:tcPr>
            <w:tcW w:w="567" w:type="dxa"/>
          </w:tcPr>
          <w:p w14:paraId="74566D61" w14:textId="6A856594" w:rsidR="004F6D9F" w:rsidRPr="00CA1338" w:rsidRDefault="004F6D9F" w:rsidP="004F6D9F">
            <w:pPr>
              <w:ind w:left="-60"/>
              <w:rPr>
                <w:b/>
                <w:bCs/>
                <w:color w:val="FF0000"/>
              </w:rPr>
            </w:pPr>
            <w:r w:rsidRPr="00B068B6">
              <w:rPr>
                <w:b/>
                <w:bCs/>
              </w:rPr>
              <w:t>(b)</w:t>
            </w:r>
          </w:p>
        </w:tc>
        <w:tc>
          <w:tcPr>
            <w:tcW w:w="8306" w:type="dxa"/>
          </w:tcPr>
          <w:p w14:paraId="56A04163" w14:textId="08F9B891" w:rsidR="00B068B6" w:rsidRPr="00B068B6" w:rsidRDefault="00B068B6">
            <w:r w:rsidRPr="00B068B6">
              <w:t xml:space="preserve">Some summary statistics for the variable </w:t>
            </w:r>
            <w:r w:rsidRPr="00B068B6">
              <w:rPr>
                <w:b/>
                <w:bCs/>
              </w:rPr>
              <w:t xml:space="preserve">experience </w:t>
            </w:r>
            <w:r w:rsidRPr="00B068B6">
              <w:t>are shown below.</w:t>
            </w:r>
          </w:p>
          <w:p w14:paraId="1ABEEBE7" w14:textId="77777777" w:rsidR="00B068B6" w:rsidRPr="00B068B6" w:rsidRDefault="00B068B6"/>
          <w:tbl>
            <w:tblPr>
              <w:tblW w:w="672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  <w:gridCol w:w="960"/>
              <w:gridCol w:w="960"/>
              <w:gridCol w:w="960"/>
            </w:tblGrid>
            <w:tr w:rsidR="00B068B6" w:rsidRPr="00B068B6" w14:paraId="6A2266C1" w14:textId="77777777" w:rsidTr="00B068B6">
              <w:trPr>
                <w:trHeight w:val="290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84AADF" w14:textId="77777777" w:rsidR="00B068B6" w:rsidRPr="00B068B6" w:rsidRDefault="00B068B6" w:rsidP="00B068B6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</w:pPr>
                  <w:r w:rsidRPr="00B068B6"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  <w:t>Min.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9BDFBD" w14:textId="77777777" w:rsidR="00B068B6" w:rsidRPr="00B068B6" w:rsidRDefault="00B068B6" w:rsidP="00B068B6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</w:pPr>
                  <w:r w:rsidRPr="00B068B6"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  <w:t>1st Qu.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E34560" w14:textId="77777777" w:rsidR="00B068B6" w:rsidRPr="00B068B6" w:rsidRDefault="00B068B6" w:rsidP="00B068B6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</w:pPr>
                  <w:r w:rsidRPr="00B068B6"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  <w:t>Median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E96D7B" w14:textId="77777777" w:rsidR="00B068B6" w:rsidRPr="00B068B6" w:rsidRDefault="00B068B6" w:rsidP="00B068B6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</w:pPr>
                  <w:r w:rsidRPr="00B068B6"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  <w:t>Mean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71A0065" w14:textId="77777777" w:rsidR="00B068B6" w:rsidRPr="00B068B6" w:rsidRDefault="00B068B6" w:rsidP="00B068B6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</w:pPr>
                  <w:r w:rsidRPr="00B068B6"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  <w:t>3rd Qu.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8DEE12" w14:textId="77777777" w:rsidR="00B068B6" w:rsidRPr="00B068B6" w:rsidRDefault="00B068B6" w:rsidP="00B068B6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</w:pPr>
                  <w:r w:rsidRPr="00B068B6"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  <w:t>Max.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F2F80A" w14:textId="77777777" w:rsidR="00B068B6" w:rsidRPr="00B068B6" w:rsidRDefault="00B068B6" w:rsidP="00B068B6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</w:pPr>
                  <w:r w:rsidRPr="00B068B6"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  <w:t>SD</w:t>
                  </w:r>
                </w:p>
              </w:tc>
            </w:tr>
            <w:tr w:rsidR="00B068B6" w:rsidRPr="00B068B6" w14:paraId="3B9EDC6F" w14:textId="77777777" w:rsidTr="00B068B6">
              <w:trPr>
                <w:trHeight w:val="290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CCF31F" w14:textId="77777777" w:rsidR="00B068B6" w:rsidRPr="00B068B6" w:rsidRDefault="00B068B6" w:rsidP="00B068B6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</w:pPr>
                  <w:r w:rsidRPr="00B068B6"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  <w:t>1.4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597D384" w14:textId="77777777" w:rsidR="00B068B6" w:rsidRPr="00B068B6" w:rsidRDefault="00B068B6" w:rsidP="00B068B6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</w:pPr>
                  <w:r w:rsidRPr="00B068B6"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  <w:t>7.9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9A2DF8" w14:textId="77777777" w:rsidR="00B068B6" w:rsidRPr="00B068B6" w:rsidRDefault="00B068B6" w:rsidP="00B068B6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</w:pPr>
                  <w:r w:rsidRPr="00B068B6"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  <w:t>14.3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E253B8" w14:textId="77777777" w:rsidR="00B068B6" w:rsidRPr="00B068B6" w:rsidRDefault="00B068B6" w:rsidP="00B068B6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</w:pPr>
                  <w:r w:rsidRPr="00B068B6"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  <w:t>14.7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B27E67" w14:textId="77777777" w:rsidR="00B068B6" w:rsidRPr="00B068B6" w:rsidRDefault="00B068B6" w:rsidP="00B068B6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</w:pPr>
                  <w:r w:rsidRPr="00B068B6"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  <w:t>20.7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A816FA" w14:textId="77777777" w:rsidR="00B068B6" w:rsidRPr="00B068B6" w:rsidRDefault="00B068B6" w:rsidP="00B068B6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</w:pPr>
                  <w:r w:rsidRPr="00B068B6"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  <w:t>29.4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863B54" w14:textId="77777777" w:rsidR="00B068B6" w:rsidRPr="00B068B6" w:rsidRDefault="00B068B6" w:rsidP="00B068B6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</w:pPr>
                  <w:r w:rsidRPr="00B068B6">
                    <w:rPr>
                      <w:rFonts w:ascii="Calibri" w:hAnsi="Calibri" w:cs="Calibri"/>
                      <w:sz w:val="22"/>
                      <w:szCs w:val="22"/>
                      <w:lang w:val="en-GB" w:eastAsia="en-GB"/>
                    </w:rPr>
                    <w:t>8.2</w:t>
                  </w:r>
                </w:p>
              </w:tc>
            </w:tr>
          </w:tbl>
          <w:p w14:paraId="01ECC4B9" w14:textId="0C443F09" w:rsidR="00B068B6" w:rsidRDefault="00B068B6" w:rsidP="00B068B6">
            <w:pPr>
              <w:pStyle w:val="ListParagraph"/>
              <w:numPr>
                <w:ilvl w:val="0"/>
                <w:numId w:val="31"/>
              </w:numPr>
              <w:rPr>
                <w:bCs/>
              </w:rPr>
            </w:pPr>
            <w:r w:rsidRPr="00B068B6">
              <w:rPr>
                <w:bCs/>
              </w:rPr>
              <w:t xml:space="preserve">Sketch a boxplot of </w:t>
            </w:r>
            <w:r w:rsidRPr="00B068B6">
              <w:rPr>
                <w:b/>
              </w:rPr>
              <w:t>experience</w:t>
            </w:r>
            <w:r w:rsidRPr="00B068B6">
              <w:rPr>
                <w:bCs/>
              </w:rPr>
              <w:t>.</w:t>
            </w:r>
          </w:p>
          <w:p w14:paraId="0D37E0A0" w14:textId="57ECAE74" w:rsidR="00B068B6" w:rsidRPr="00B068B6" w:rsidRDefault="00B068B6" w:rsidP="00B068B6">
            <w:pPr>
              <w:pStyle w:val="ListParagraph"/>
              <w:numPr>
                <w:ilvl w:val="0"/>
                <w:numId w:val="31"/>
              </w:numPr>
              <w:rPr>
                <w:bCs/>
              </w:rPr>
            </w:pPr>
            <w:r>
              <w:rPr>
                <w:bCs/>
              </w:rPr>
              <w:t>Interpret the standard deviation value of 8.2 years.</w:t>
            </w:r>
          </w:p>
          <w:p w14:paraId="32AF0AD7" w14:textId="1BE4FD9F" w:rsidR="00B068B6" w:rsidRPr="00B068B6" w:rsidRDefault="00B068B6" w:rsidP="00B068B6">
            <w:pPr>
              <w:rPr>
                <w:b/>
              </w:rPr>
            </w:pPr>
          </w:p>
        </w:tc>
      </w:tr>
      <w:tr w:rsidR="00CA1338" w:rsidRPr="00CA1338" w14:paraId="14FC47D3" w14:textId="77777777" w:rsidTr="00104617">
        <w:trPr>
          <w:trHeight w:val="571"/>
        </w:trPr>
        <w:tc>
          <w:tcPr>
            <w:tcW w:w="675" w:type="dxa"/>
          </w:tcPr>
          <w:p w14:paraId="035121F2" w14:textId="77777777" w:rsidR="004F6D9F" w:rsidRPr="00CA1338" w:rsidRDefault="004F6D9F" w:rsidP="004F6D9F">
            <w:pPr>
              <w:pStyle w:val="Heading1"/>
              <w:rPr>
                <w:color w:val="FF0000"/>
              </w:rPr>
            </w:pPr>
          </w:p>
        </w:tc>
        <w:tc>
          <w:tcPr>
            <w:tcW w:w="567" w:type="dxa"/>
          </w:tcPr>
          <w:p w14:paraId="5A8FE5B4" w14:textId="77777777" w:rsidR="004F6D9F" w:rsidRPr="00CA1338" w:rsidRDefault="004F6D9F" w:rsidP="004F6D9F">
            <w:pPr>
              <w:ind w:left="-60"/>
              <w:rPr>
                <w:b/>
                <w:bCs/>
                <w:color w:val="FF0000"/>
              </w:rPr>
            </w:pPr>
          </w:p>
        </w:tc>
        <w:tc>
          <w:tcPr>
            <w:tcW w:w="8306" w:type="dxa"/>
          </w:tcPr>
          <w:p w14:paraId="5D6C0B59" w14:textId="1C71CCB1" w:rsidR="004F6D9F" w:rsidRPr="00B068B6" w:rsidRDefault="004F6D9F" w:rsidP="00797CC0">
            <w:pPr>
              <w:jc w:val="right"/>
              <w:rPr>
                <w:b/>
              </w:rPr>
            </w:pPr>
            <w:r w:rsidRPr="00B068B6">
              <w:rPr>
                <w:b/>
              </w:rPr>
              <w:t>(</w:t>
            </w:r>
            <w:r w:rsidR="00797CC0" w:rsidRPr="00B068B6">
              <w:rPr>
                <w:b/>
              </w:rPr>
              <w:t>1</w:t>
            </w:r>
            <w:r w:rsidR="00646020">
              <w:rPr>
                <w:b/>
              </w:rPr>
              <w:t>4</w:t>
            </w:r>
            <w:r w:rsidRPr="00B068B6">
              <w:rPr>
                <w:b/>
              </w:rPr>
              <w:t xml:space="preserve"> Marks)</w:t>
            </w:r>
          </w:p>
        </w:tc>
      </w:tr>
      <w:tr w:rsidR="00D074D1" w:rsidRPr="00D074D1" w14:paraId="726CA673" w14:textId="77777777" w:rsidTr="004B6AB1">
        <w:trPr>
          <w:trHeight w:val="571"/>
        </w:trPr>
        <w:tc>
          <w:tcPr>
            <w:tcW w:w="675" w:type="dxa"/>
          </w:tcPr>
          <w:p w14:paraId="2FF6CAFB" w14:textId="77777777" w:rsidR="004F6D9F" w:rsidRPr="00CA1338" w:rsidRDefault="004F6D9F" w:rsidP="004F6D9F">
            <w:pPr>
              <w:pStyle w:val="Heading1"/>
              <w:rPr>
                <w:color w:val="FF0000"/>
              </w:rPr>
            </w:pPr>
          </w:p>
        </w:tc>
        <w:tc>
          <w:tcPr>
            <w:tcW w:w="567" w:type="dxa"/>
          </w:tcPr>
          <w:p w14:paraId="29D5CA0A" w14:textId="25A23D25" w:rsidR="004F6D9F" w:rsidRPr="00D074D1" w:rsidRDefault="004F6D9F" w:rsidP="004F6D9F">
            <w:pPr>
              <w:ind w:left="-60"/>
              <w:rPr>
                <w:b/>
                <w:bCs/>
              </w:rPr>
            </w:pPr>
            <w:r w:rsidRPr="00D074D1">
              <w:rPr>
                <w:b/>
                <w:bCs/>
              </w:rPr>
              <w:t>(c)</w:t>
            </w:r>
          </w:p>
        </w:tc>
        <w:tc>
          <w:tcPr>
            <w:tcW w:w="8306" w:type="dxa"/>
          </w:tcPr>
          <w:p w14:paraId="7C2CFD30" w14:textId="2B77473A" w:rsidR="004F6D9F" w:rsidRDefault="00D074D1" w:rsidP="00D074D1">
            <w:r>
              <w:t>Suggest a possible chart that might be useful in visualizing relationships between the following sets of variables.</w:t>
            </w:r>
          </w:p>
          <w:p w14:paraId="3BE186C1" w14:textId="6D56233A" w:rsidR="00D074D1" w:rsidRPr="00D074D1" w:rsidRDefault="00D074D1" w:rsidP="00D074D1">
            <w:pPr>
              <w:pStyle w:val="ListParagraph"/>
              <w:numPr>
                <w:ilvl w:val="0"/>
                <w:numId w:val="32"/>
              </w:numPr>
            </w:pPr>
            <w:r>
              <w:rPr>
                <w:b/>
                <w:bCs/>
              </w:rPr>
              <w:t>type, overtime</w:t>
            </w:r>
            <w:r>
              <w:t xml:space="preserve"> and </w:t>
            </w:r>
            <w:r w:rsidRPr="00D074D1">
              <w:rPr>
                <w:b/>
                <w:bCs/>
              </w:rPr>
              <w:t>salary</w:t>
            </w:r>
          </w:p>
          <w:p w14:paraId="375DFB1D" w14:textId="77777777" w:rsidR="00D074D1" w:rsidRPr="00D074D1" w:rsidRDefault="00D074D1" w:rsidP="00D074D1">
            <w:pPr>
              <w:pStyle w:val="ListParagraph"/>
              <w:numPr>
                <w:ilvl w:val="0"/>
                <w:numId w:val="32"/>
              </w:numPr>
            </w:pPr>
            <w:r>
              <w:rPr>
                <w:b/>
                <w:bCs/>
              </w:rPr>
              <w:t>age, salary</w:t>
            </w:r>
            <w:r>
              <w:t xml:space="preserve"> and </w:t>
            </w:r>
            <w:r>
              <w:rPr>
                <w:b/>
                <w:bCs/>
              </w:rPr>
              <w:t>experience</w:t>
            </w:r>
          </w:p>
          <w:p w14:paraId="09B4A6B8" w14:textId="40383B18" w:rsidR="00D074D1" w:rsidRPr="00D074D1" w:rsidRDefault="00D074D1" w:rsidP="00D074D1">
            <w:pPr>
              <w:pStyle w:val="ListParagraph"/>
              <w:numPr>
                <w:ilvl w:val="0"/>
                <w:numId w:val="32"/>
              </w:numPr>
            </w:pPr>
            <w:r w:rsidRPr="00D074D1">
              <w:rPr>
                <w:b/>
                <w:bCs/>
              </w:rPr>
              <w:t>courses</w:t>
            </w:r>
            <w:r>
              <w:t xml:space="preserve"> and </w:t>
            </w:r>
            <w:r w:rsidRPr="00D074D1">
              <w:rPr>
                <w:b/>
                <w:bCs/>
              </w:rPr>
              <w:t>type</w:t>
            </w:r>
          </w:p>
        </w:tc>
      </w:tr>
      <w:tr w:rsidR="00D074D1" w:rsidRPr="00D074D1" w14:paraId="61F1FAF0" w14:textId="77777777" w:rsidTr="004B6AB1">
        <w:trPr>
          <w:trHeight w:val="571"/>
        </w:trPr>
        <w:tc>
          <w:tcPr>
            <w:tcW w:w="675" w:type="dxa"/>
          </w:tcPr>
          <w:p w14:paraId="4D3A802A" w14:textId="77777777" w:rsidR="004F6D9F" w:rsidRPr="00CA1338" w:rsidRDefault="004F6D9F" w:rsidP="004F6D9F">
            <w:pPr>
              <w:pStyle w:val="Heading1"/>
              <w:rPr>
                <w:color w:val="FF0000"/>
              </w:rPr>
            </w:pPr>
          </w:p>
        </w:tc>
        <w:tc>
          <w:tcPr>
            <w:tcW w:w="567" w:type="dxa"/>
          </w:tcPr>
          <w:p w14:paraId="5853A4CC" w14:textId="77777777" w:rsidR="004F6D9F" w:rsidRPr="00D074D1" w:rsidRDefault="004F6D9F" w:rsidP="004F6D9F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63D80422" w14:textId="4AC63D10" w:rsidR="004F6D9F" w:rsidRDefault="004F6D9F" w:rsidP="004F6D9F">
            <w:pPr>
              <w:jc w:val="right"/>
              <w:rPr>
                <w:b/>
              </w:rPr>
            </w:pPr>
            <w:r w:rsidRPr="00D074D1">
              <w:rPr>
                <w:b/>
              </w:rPr>
              <w:t>(</w:t>
            </w:r>
            <w:r w:rsidR="00646020" w:rsidRPr="00D074D1">
              <w:rPr>
                <w:b/>
              </w:rPr>
              <w:t>6</w:t>
            </w:r>
            <w:r w:rsidRPr="00D074D1">
              <w:rPr>
                <w:b/>
              </w:rPr>
              <w:t xml:space="preserve"> Marks)</w:t>
            </w:r>
          </w:p>
          <w:p w14:paraId="3221717F" w14:textId="77777777" w:rsidR="00C13771" w:rsidRDefault="00C13771" w:rsidP="004F6D9F">
            <w:pPr>
              <w:jc w:val="right"/>
              <w:rPr>
                <w:b/>
              </w:rPr>
            </w:pPr>
          </w:p>
          <w:p w14:paraId="1BE60246" w14:textId="480BD114" w:rsidR="00C13771" w:rsidRPr="00D074D1" w:rsidRDefault="00C13771" w:rsidP="004F6D9F">
            <w:pPr>
              <w:jc w:val="right"/>
              <w:rPr>
                <w:b/>
              </w:rPr>
            </w:pPr>
            <w:r>
              <w:rPr>
                <w:b/>
              </w:rPr>
              <w:t>(Total 25 Marks)</w:t>
            </w:r>
          </w:p>
        </w:tc>
      </w:tr>
    </w:tbl>
    <w:p w14:paraId="5F6408D1" w14:textId="412D7C0E" w:rsidR="00A91E22" w:rsidRDefault="00A91E22"/>
    <w:tbl>
      <w:tblPr>
        <w:tblW w:w="9548" w:type="dxa"/>
        <w:tblLayout w:type="fixed"/>
        <w:tblLook w:val="0000" w:firstRow="0" w:lastRow="0" w:firstColumn="0" w:lastColumn="0" w:noHBand="0" w:noVBand="0"/>
      </w:tblPr>
      <w:tblGrid>
        <w:gridCol w:w="675"/>
        <w:gridCol w:w="567"/>
        <w:gridCol w:w="8306"/>
      </w:tblGrid>
      <w:tr w:rsidR="00A91E22" w:rsidRPr="00CB432B" w14:paraId="5862519F" w14:textId="77777777" w:rsidTr="00AA3A6B">
        <w:trPr>
          <w:trHeight w:val="4637"/>
        </w:trPr>
        <w:tc>
          <w:tcPr>
            <w:tcW w:w="675" w:type="dxa"/>
          </w:tcPr>
          <w:p w14:paraId="34C36E0F" w14:textId="219F356F" w:rsidR="00A91E22" w:rsidRPr="002235C4" w:rsidRDefault="00A91E22" w:rsidP="00A91E22">
            <w:pPr>
              <w:rPr>
                <w:b/>
                <w:bCs/>
              </w:rPr>
            </w:pPr>
            <w:r w:rsidRPr="00AF7748">
              <w:br w:type="page"/>
            </w:r>
            <w:r w:rsidRPr="002235C4">
              <w:rPr>
                <w:b/>
                <w:bCs/>
              </w:rPr>
              <w:t>Q</w:t>
            </w:r>
            <w:r w:rsidR="002235C4" w:rsidRPr="002235C4">
              <w:rPr>
                <w:b/>
                <w:bCs/>
              </w:rPr>
              <w:t>6</w:t>
            </w:r>
          </w:p>
        </w:tc>
        <w:tc>
          <w:tcPr>
            <w:tcW w:w="567" w:type="dxa"/>
          </w:tcPr>
          <w:p w14:paraId="4861F9B5" w14:textId="77777777" w:rsidR="00A91E22" w:rsidRPr="00AF7748" w:rsidRDefault="00A91E22" w:rsidP="00797387">
            <w:pPr>
              <w:ind w:left="-60"/>
              <w:rPr>
                <w:b/>
                <w:bCs/>
              </w:rPr>
            </w:pPr>
            <w:r w:rsidRPr="00AF7748">
              <w:rPr>
                <w:b/>
                <w:bCs/>
              </w:rPr>
              <w:t>(a)</w:t>
            </w:r>
          </w:p>
        </w:tc>
        <w:tc>
          <w:tcPr>
            <w:tcW w:w="8306" w:type="dxa"/>
          </w:tcPr>
          <w:p w14:paraId="03B812B0" w14:textId="239BA644" w:rsidR="00471894" w:rsidRPr="00AF7748" w:rsidRDefault="00AF7748" w:rsidP="00471894">
            <w:pPr>
              <w:rPr>
                <w:bCs/>
              </w:rPr>
            </w:pPr>
            <w:bookmarkStart w:id="1" w:name="_Hlk126694315"/>
            <w:r w:rsidRPr="00AF7748">
              <w:rPr>
                <w:bCs/>
              </w:rPr>
              <w:t>After compiling the data for the nursing employment study, the HR department have posed a number of questions that hope can be answered using the data.</w:t>
            </w:r>
          </w:p>
          <w:p w14:paraId="54B723D1" w14:textId="77777777" w:rsidR="00AF7748" w:rsidRPr="00471894" w:rsidRDefault="00AF7748" w:rsidP="00471894">
            <w:pPr>
              <w:rPr>
                <w:bCs/>
              </w:rPr>
            </w:pPr>
          </w:p>
          <w:p w14:paraId="609D15CC" w14:textId="6F90AC6A" w:rsidR="00AF7748" w:rsidRDefault="00AF7748" w:rsidP="00A936F1">
            <w:pPr>
              <w:pStyle w:val="ListParagraph"/>
              <w:numPr>
                <w:ilvl w:val="0"/>
                <w:numId w:val="24"/>
              </w:numPr>
              <w:ind w:left="637" w:hanging="567"/>
              <w:rPr>
                <w:bCs/>
              </w:rPr>
            </w:pPr>
            <w:r>
              <w:rPr>
                <w:bCs/>
              </w:rPr>
              <w:t xml:space="preserve">Do </w:t>
            </w:r>
            <w:r w:rsidRPr="00471894">
              <w:rPr>
                <w:bCs/>
              </w:rPr>
              <w:t>nurses who have done additional short courses have higher salaries?</w:t>
            </w:r>
          </w:p>
          <w:p w14:paraId="261C8607" w14:textId="15F484F3" w:rsidR="00AF7748" w:rsidRPr="00471894" w:rsidRDefault="00AF7748" w:rsidP="00A936F1">
            <w:pPr>
              <w:pStyle w:val="ListParagraph"/>
              <w:numPr>
                <w:ilvl w:val="0"/>
                <w:numId w:val="24"/>
              </w:numPr>
              <w:ind w:left="637" w:hanging="567"/>
              <w:rPr>
                <w:bCs/>
              </w:rPr>
            </w:pPr>
            <w:r>
              <w:rPr>
                <w:bCs/>
              </w:rPr>
              <w:t xml:space="preserve">Is the percentage of nurses who have done </w:t>
            </w:r>
            <w:r w:rsidRPr="00471894">
              <w:rPr>
                <w:bCs/>
              </w:rPr>
              <w:t>additional short courses</w:t>
            </w:r>
            <w:r>
              <w:rPr>
                <w:bCs/>
              </w:rPr>
              <w:t xml:space="preserve"> higher for some nursing types compared to others?</w:t>
            </w:r>
          </w:p>
          <w:p w14:paraId="36290BA6" w14:textId="77777777" w:rsidR="00AF7748" w:rsidRDefault="00AF7748" w:rsidP="00A936F1">
            <w:pPr>
              <w:pStyle w:val="ListParagraph"/>
              <w:numPr>
                <w:ilvl w:val="0"/>
                <w:numId w:val="24"/>
              </w:numPr>
              <w:ind w:left="637" w:hanging="567"/>
              <w:rPr>
                <w:bCs/>
              </w:rPr>
            </w:pPr>
            <w:r w:rsidRPr="00471894">
              <w:rPr>
                <w:bCs/>
              </w:rPr>
              <w:t>Is there any evidence that nurses</w:t>
            </w:r>
            <w:r>
              <w:rPr>
                <w:bCs/>
              </w:rPr>
              <w:t xml:space="preserve"> tend to do less overtime hours as they get older?</w:t>
            </w:r>
          </w:p>
          <w:p w14:paraId="5D17C586" w14:textId="171F98C5" w:rsidR="00A91E22" w:rsidRPr="00471894" w:rsidRDefault="00A91E22" w:rsidP="00A936F1">
            <w:pPr>
              <w:pStyle w:val="ListParagraph"/>
              <w:numPr>
                <w:ilvl w:val="0"/>
                <w:numId w:val="24"/>
              </w:numPr>
              <w:ind w:left="637" w:hanging="567"/>
              <w:rPr>
                <w:bCs/>
              </w:rPr>
            </w:pPr>
            <w:r w:rsidRPr="00471894">
              <w:rPr>
                <w:bCs/>
              </w:rPr>
              <w:t xml:space="preserve">Is the amount of overtime carried out by </w:t>
            </w:r>
            <w:r w:rsidR="00471894" w:rsidRPr="00471894">
              <w:rPr>
                <w:bCs/>
              </w:rPr>
              <w:t>nurses higher in the current month compared to the last month?</w:t>
            </w:r>
          </w:p>
          <w:p w14:paraId="3D7BBBFD" w14:textId="3766A591" w:rsidR="00471894" w:rsidRPr="00AF7748" w:rsidRDefault="00471894" w:rsidP="00A936F1">
            <w:pPr>
              <w:pStyle w:val="ListParagraph"/>
              <w:numPr>
                <w:ilvl w:val="0"/>
                <w:numId w:val="24"/>
              </w:numPr>
              <w:ind w:left="637" w:hanging="567"/>
              <w:rPr>
                <w:bCs/>
              </w:rPr>
            </w:pPr>
            <w:r w:rsidRPr="00471894">
              <w:rPr>
                <w:bCs/>
              </w:rPr>
              <w:t xml:space="preserve">Does average age differ for </w:t>
            </w:r>
            <w:r w:rsidRPr="00471894">
              <w:t xml:space="preserve">general, psychiatric </w:t>
            </w:r>
            <w:r w:rsidR="001D65DB">
              <w:t>and</w:t>
            </w:r>
            <w:r w:rsidRPr="00471894">
              <w:t xml:space="preserve"> ID nurses?</w:t>
            </w:r>
          </w:p>
          <w:p w14:paraId="0816DA53" w14:textId="77777777" w:rsidR="00471894" w:rsidRDefault="00471894" w:rsidP="00AF7748">
            <w:pPr>
              <w:rPr>
                <w:bCs/>
                <w:color w:val="FF0000"/>
              </w:rPr>
            </w:pPr>
          </w:p>
          <w:p w14:paraId="162FE4A3" w14:textId="33E1ED30" w:rsidR="00AF7748" w:rsidRDefault="00AF7748" w:rsidP="00AF7748">
            <w:pPr>
              <w:rPr>
                <w:bCs/>
              </w:rPr>
            </w:pPr>
            <w:r w:rsidRPr="00AF7748">
              <w:rPr>
                <w:bCs/>
              </w:rPr>
              <w:t>For</w:t>
            </w:r>
            <w:r>
              <w:rPr>
                <w:bCs/>
              </w:rPr>
              <w:t xml:space="preserve"> each of these questions:</w:t>
            </w:r>
          </w:p>
          <w:p w14:paraId="424458AB" w14:textId="79E70C91" w:rsidR="00AF7748" w:rsidRDefault="00AF7748" w:rsidP="00AF7748">
            <w:pPr>
              <w:pStyle w:val="ListParagraph"/>
              <w:numPr>
                <w:ilvl w:val="0"/>
                <w:numId w:val="33"/>
              </w:numPr>
              <w:rPr>
                <w:bCs/>
              </w:rPr>
            </w:pPr>
            <w:r>
              <w:rPr>
                <w:bCs/>
              </w:rPr>
              <w:t>Suggest a statistical chart that might be useful for visualizing the data and draw a basic sketch of what such a chart might look like.</w:t>
            </w:r>
          </w:p>
          <w:p w14:paraId="4C9A5958" w14:textId="7CFC72C9" w:rsidR="00A91E22" w:rsidRPr="00AA3A6B" w:rsidRDefault="00AF7748" w:rsidP="00AA3A6B">
            <w:pPr>
              <w:pStyle w:val="ListParagraph"/>
              <w:numPr>
                <w:ilvl w:val="0"/>
                <w:numId w:val="33"/>
              </w:numPr>
              <w:rPr>
                <w:bCs/>
              </w:rPr>
            </w:pPr>
            <w:r>
              <w:rPr>
                <w:bCs/>
              </w:rPr>
              <w:t>State the name of a basic statistical test that might be employed to address each question.</w:t>
            </w:r>
            <w:bookmarkEnd w:id="1"/>
          </w:p>
        </w:tc>
      </w:tr>
      <w:tr w:rsidR="00A91E22" w:rsidRPr="00CB432B" w14:paraId="7794EDBF" w14:textId="77777777" w:rsidTr="00AA3A6B">
        <w:trPr>
          <w:trHeight w:val="243"/>
        </w:trPr>
        <w:tc>
          <w:tcPr>
            <w:tcW w:w="675" w:type="dxa"/>
          </w:tcPr>
          <w:p w14:paraId="4EE213A2" w14:textId="77777777" w:rsidR="00A91E22" w:rsidRPr="00A91E22" w:rsidRDefault="00A91E22" w:rsidP="00A91E22">
            <w:pPr>
              <w:rPr>
                <w:color w:val="FF0000"/>
              </w:rPr>
            </w:pPr>
          </w:p>
        </w:tc>
        <w:tc>
          <w:tcPr>
            <w:tcW w:w="567" w:type="dxa"/>
          </w:tcPr>
          <w:p w14:paraId="521803A5" w14:textId="77777777" w:rsidR="00A91E22" w:rsidRPr="00A91E22" w:rsidRDefault="00A91E22" w:rsidP="00797387">
            <w:pPr>
              <w:ind w:left="-60"/>
              <w:rPr>
                <w:b/>
                <w:bCs/>
                <w:color w:val="FF0000"/>
              </w:rPr>
            </w:pPr>
          </w:p>
        </w:tc>
        <w:tc>
          <w:tcPr>
            <w:tcW w:w="8306" w:type="dxa"/>
          </w:tcPr>
          <w:p w14:paraId="7E50A9F4" w14:textId="77777777" w:rsidR="00A91E22" w:rsidRPr="00A91E22" w:rsidRDefault="00A91E22" w:rsidP="00797387">
            <w:pPr>
              <w:jc w:val="right"/>
              <w:rPr>
                <w:b/>
                <w:color w:val="FF0000"/>
              </w:rPr>
            </w:pPr>
            <w:r w:rsidRPr="00AF7748">
              <w:rPr>
                <w:b/>
              </w:rPr>
              <w:t>(20 Marks)</w:t>
            </w:r>
          </w:p>
        </w:tc>
      </w:tr>
      <w:tr w:rsidR="00AF7748" w:rsidRPr="00CB432B" w14:paraId="6B5F4EE6" w14:textId="77777777" w:rsidTr="00A91E22">
        <w:trPr>
          <w:trHeight w:val="543"/>
        </w:trPr>
        <w:tc>
          <w:tcPr>
            <w:tcW w:w="675" w:type="dxa"/>
          </w:tcPr>
          <w:p w14:paraId="575252A4" w14:textId="77777777" w:rsidR="00AF7748" w:rsidRPr="00A91E22" w:rsidRDefault="00AF7748" w:rsidP="00A91E22">
            <w:pPr>
              <w:rPr>
                <w:color w:val="FF0000"/>
              </w:rPr>
            </w:pPr>
          </w:p>
        </w:tc>
        <w:tc>
          <w:tcPr>
            <w:tcW w:w="567" w:type="dxa"/>
          </w:tcPr>
          <w:p w14:paraId="0C39334D" w14:textId="7ACB5714" w:rsidR="00AF7748" w:rsidRPr="00A91E22" w:rsidRDefault="00AF7748" w:rsidP="00797387">
            <w:pPr>
              <w:ind w:left="-60"/>
              <w:rPr>
                <w:b/>
                <w:bCs/>
                <w:color w:val="FF0000"/>
              </w:rPr>
            </w:pPr>
            <w:r w:rsidRPr="00AF7748">
              <w:rPr>
                <w:b/>
                <w:bCs/>
              </w:rPr>
              <w:t>(b)</w:t>
            </w:r>
          </w:p>
        </w:tc>
        <w:tc>
          <w:tcPr>
            <w:tcW w:w="8306" w:type="dxa"/>
          </w:tcPr>
          <w:p w14:paraId="03D137F9" w14:textId="77777777" w:rsidR="00AF7748" w:rsidRDefault="00A71392" w:rsidP="00A71392">
            <w:pPr>
              <w:rPr>
                <w:bCs/>
              </w:rPr>
            </w:pPr>
            <w:r>
              <w:rPr>
                <w:bCs/>
              </w:rPr>
              <w:t>Parametric statistical tests often require data be normally distributed and it is important that the validity of such assumptions be checked. Outline the means by which such a check might be made for a small data set (10 – 20 values).</w:t>
            </w:r>
          </w:p>
          <w:p w14:paraId="6CE27E01" w14:textId="7BCC8B2B" w:rsidR="00AA3A6B" w:rsidRPr="00AA3A6B" w:rsidRDefault="00AA3A6B" w:rsidP="00AA3A6B">
            <w:pPr>
              <w:jc w:val="right"/>
              <w:rPr>
                <w:b/>
                <w:bCs/>
              </w:rPr>
            </w:pPr>
            <w:r w:rsidRPr="00AA3A6B">
              <w:rPr>
                <w:b/>
                <w:bCs/>
              </w:rPr>
              <w:t>(5 Marks)</w:t>
            </w:r>
          </w:p>
          <w:p w14:paraId="7103DE17" w14:textId="77777777" w:rsidR="00AA3A6B" w:rsidRDefault="00AA3A6B" w:rsidP="00AA3A6B">
            <w:pPr>
              <w:jc w:val="right"/>
              <w:rPr>
                <w:bCs/>
              </w:rPr>
            </w:pPr>
          </w:p>
          <w:p w14:paraId="0971BCA9" w14:textId="74565EC1" w:rsidR="00AA3A6B" w:rsidRPr="00AA3A6B" w:rsidRDefault="00AA3A6B" w:rsidP="00AA3A6B">
            <w:pPr>
              <w:jc w:val="right"/>
              <w:rPr>
                <w:b/>
                <w:bCs/>
              </w:rPr>
            </w:pPr>
            <w:r w:rsidRPr="00AA3A6B">
              <w:rPr>
                <w:b/>
                <w:bCs/>
              </w:rPr>
              <w:t>(Total 25 Marks)</w:t>
            </w:r>
          </w:p>
        </w:tc>
      </w:tr>
    </w:tbl>
    <w:bookmarkStart w:id="2" w:name="_MON_1413723791"/>
    <w:bookmarkEnd w:id="2"/>
    <w:p w14:paraId="58D21570" w14:textId="122C9766" w:rsidR="00CB432B" w:rsidRPr="00CA1338" w:rsidRDefault="00CB432B" w:rsidP="00CB432B">
      <w:pPr>
        <w:rPr>
          <w:color w:val="FF0000"/>
        </w:rPr>
      </w:pPr>
      <w:r w:rsidRPr="00CA1338">
        <w:rPr>
          <w:color w:val="FF0000"/>
        </w:rPr>
        <w:object w:dxaOrig="6481" w:dyaOrig="9345" w14:anchorId="7FD373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8pt;height:589.8pt" o:ole="">
            <v:imagedata r:id="rId7" o:title=""/>
          </v:shape>
          <o:OLEObject Type="Embed" ProgID="Word.Picture.8" ShapeID="_x0000_i1025" DrawAspect="Content" ObjectID="_1773753304" r:id="rId8"/>
        </w:object>
      </w:r>
    </w:p>
    <w:p w14:paraId="7E444255" w14:textId="302CA711" w:rsidR="00CA1338" w:rsidRDefault="00CA1338">
      <w:pPr>
        <w:rPr>
          <w:color w:val="FF0000"/>
        </w:rPr>
      </w:pPr>
    </w:p>
    <w:sectPr w:rsidR="00CA1338" w:rsidSect="00952F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838E7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EC70E2"/>
    <w:multiLevelType w:val="hybridMultilevel"/>
    <w:tmpl w:val="A692C9F8"/>
    <w:lvl w:ilvl="0" w:tplc="DDF2215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347DB"/>
    <w:multiLevelType w:val="hybridMultilevel"/>
    <w:tmpl w:val="900ED99A"/>
    <w:lvl w:ilvl="0" w:tplc="63E49514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339C9"/>
    <w:multiLevelType w:val="hybridMultilevel"/>
    <w:tmpl w:val="7E1ECE18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51D32"/>
    <w:multiLevelType w:val="hybridMultilevel"/>
    <w:tmpl w:val="06486CEA"/>
    <w:lvl w:ilvl="0" w:tplc="D882929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C2512"/>
    <w:multiLevelType w:val="hybridMultilevel"/>
    <w:tmpl w:val="972C22CE"/>
    <w:lvl w:ilvl="0" w:tplc="8348E5BE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35108"/>
    <w:multiLevelType w:val="hybridMultilevel"/>
    <w:tmpl w:val="631C7F52"/>
    <w:lvl w:ilvl="0" w:tplc="15B05D36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8103A"/>
    <w:multiLevelType w:val="hybridMultilevel"/>
    <w:tmpl w:val="4EEC422E"/>
    <w:lvl w:ilvl="0" w:tplc="3FC839D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65ED7"/>
    <w:multiLevelType w:val="hybridMultilevel"/>
    <w:tmpl w:val="8236B440"/>
    <w:lvl w:ilvl="0" w:tplc="87AC4AF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EA5735"/>
    <w:multiLevelType w:val="hybridMultilevel"/>
    <w:tmpl w:val="0DF245DC"/>
    <w:lvl w:ilvl="0" w:tplc="D5B407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D0365"/>
    <w:multiLevelType w:val="hybridMultilevel"/>
    <w:tmpl w:val="6B68E400"/>
    <w:lvl w:ilvl="0" w:tplc="768C7C02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885BC0"/>
    <w:multiLevelType w:val="hybridMultilevel"/>
    <w:tmpl w:val="BA0E5368"/>
    <w:lvl w:ilvl="0" w:tplc="285CC95E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F51A3"/>
    <w:multiLevelType w:val="hybridMultilevel"/>
    <w:tmpl w:val="52748046"/>
    <w:lvl w:ilvl="0" w:tplc="7256BAE2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EA2C70"/>
    <w:multiLevelType w:val="hybridMultilevel"/>
    <w:tmpl w:val="43129BBE"/>
    <w:lvl w:ilvl="0" w:tplc="DA7C59B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0A7D85"/>
    <w:multiLevelType w:val="hybridMultilevel"/>
    <w:tmpl w:val="D3F4C858"/>
    <w:lvl w:ilvl="0" w:tplc="420AE1B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81822"/>
    <w:multiLevelType w:val="hybridMultilevel"/>
    <w:tmpl w:val="2FFE7E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8934CE"/>
    <w:multiLevelType w:val="hybridMultilevel"/>
    <w:tmpl w:val="739807B2"/>
    <w:lvl w:ilvl="0" w:tplc="A5FEA9A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3C5897"/>
    <w:multiLevelType w:val="hybridMultilevel"/>
    <w:tmpl w:val="7E1ECE18"/>
    <w:lvl w:ilvl="0" w:tplc="A306930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9473A5"/>
    <w:multiLevelType w:val="hybridMultilevel"/>
    <w:tmpl w:val="0B54E176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C2A7A"/>
    <w:multiLevelType w:val="hybridMultilevel"/>
    <w:tmpl w:val="A46442A8"/>
    <w:lvl w:ilvl="0" w:tplc="51AEF39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BD1450"/>
    <w:multiLevelType w:val="hybridMultilevel"/>
    <w:tmpl w:val="F000F42C"/>
    <w:lvl w:ilvl="0" w:tplc="D50EF624">
      <w:start w:val="1"/>
      <w:numFmt w:val="decimal"/>
      <w:lvlText w:val="%1)"/>
      <w:lvlJc w:val="left"/>
      <w:pPr>
        <w:ind w:left="108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BE30BD"/>
    <w:multiLevelType w:val="hybridMultilevel"/>
    <w:tmpl w:val="0B2E58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6F76A3"/>
    <w:multiLevelType w:val="hybridMultilevel"/>
    <w:tmpl w:val="176606F4"/>
    <w:lvl w:ilvl="0" w:tplc="87AC4AF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7421A2"/>
    <w:multiLevelType w:val="hybridMultilevel"/>
    <w:tmpl w:val="3DD0DC98"/>
    <w:lvl w:ilvl="0" w:tplc="88942EA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885854"/>
    <w:multiLevelType w:val="hybridMultilevel"/>
    <w:tmpl w:val="D3F4C858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E374D6"/>
    <w:multiLevelType w:val="hybridMultilevel"/>
    <w:tmpl w:val="D3F4C858"/>
    <w:lvl w:ilvl="0" w:tplc="420AE1B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6A42A5"/>
    <w:multiLevelType w:val="hybridMultilevel"/>
    <w:tmpl w:val="F94A2448"/>
    <w:lvl w:ilvl="0" w:tplc="55BCA68A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AD475A"/>
    <w:multiLevelType w:val="hybridMultilevel"/>
    <w:tmpl w:val="A6E2A544"/>
    <w:lvl w:ilvl="0" w:tplc="B2EEFD2E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1A77AF"/>
    <w:multiLevelType w:val="hybridMultilevel"/>
    <w:tmpl w:val="D3F4C858"/>
    <w:lvl w:ilvl="0" w:tplc="420AE1B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D85D8E"/>
    <w:multiLevelType w:val="hybridMultilevel"/>
    <w:tmpl w:val="170A23E2"/>
    <w:lvl w:ilvl="0" w:tplc="A28AF4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8A3B61"/>
    <w:multiLevelType w:val="hybridMultilevel"/>
    <w:tmpl w:val="7592ED92"/>
    <w:lvl w:ilvl="0" w:tplc="87AC4AF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E7331B"/>
    <w:multiLevelType w:val="hybridMultilevel"/>
    <w:tmpl w:val="86C80CB0"/>
    <w:lvl w:ilvl="0" w:tplc="663EF67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644F4E"/>
    <w:multiLevelType w:val="hybridMultilevel"/>
    <w:tmpl w:val="056A3056"/>
    <w:lvl w:ilvl="0" w:tplc="1C703E9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B5026"/>
    <w:multiLevelType w:val="hybridMultilevel"/>
    <w:tmpl w:val="5E102A22"/>
    <w:lvl w:ilvl="0" w:tplc="65D648A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9A73C7"/>
    <w:multiLevelType w:val="hybridMultilevel"/>
    <w:tmpl w:val="7592ED92"/>
    <w:lvl w:ilvl="0" w:tplc="87AC4AF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1D4012"/>
    <w:multiLevelType w:val="hybridMultilevel"/>
    <w:tmpl w:val="7592ED92"/>
    <w:lvl w:ilvl="0" w:tplc="87AC4AF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23"/>
  </w:num>
  <w:num w:numId="4">
    <w:abstractNumId w:val="29"/>
  </w:num>
  <w:num w:numId="5">
    <w:abstractNumId w:val="13"/>
  </w:num>
  <w:num w:numId="6">
    <w:abstractNumId w:val="32"/>
  </w:num>
  <w:num w:numId="7">
    <w:abstractNumId w:val="19"/>
  </w:num>
  <w:num w:numId="8">
    <w:abstractNumId w:val="7"/>
  </w:num>
  <w:num w:numId="9">
    <w:abstractNumId w:val="28"/>
  </w:num>
  <w:num w:numId="10">
    <w:abstractNumId w:val="14"/>
  </w:num>
  <w:num w:numId="11">
    <w:abstractNumId w:val="25"/>
  </w:num>
  <w:num w:numId="12">
    <w:abstractNumId w:val="24"/>
  </w:num>
  <w:num w:numId="13">
    <w:abstractNumId w:val="17"/>
  </w:num>
  <w:num w:numId="14">
    <w:abstractNumId w:val="31"/>
  </w:num>
  <w:num w:numId="15">
    <w:abstractNumId w:val="33"/>
  </w:num>
  <w:num w:numId="16">
    <w:abstractNumId w:val="4"/>
  </w:num>
  <w:num w:numId="17">
    <w:abstractNumId w:val="3"/>
  </w:num>
  <w:num w:numId="18">
    <w:abstractNumId w:val="34"/>
  </w:num>
  <w:num w:numId="19">
    <w:abstractNumId w:val="30"/>
  </w:num>
  <w:num w:numId="20">
    <w:abstractNumId w:val="35"/>
  </w:num>
  <w:num w:numId="21">
    <w:abstractNumId w:val="8"/>
  </w:num>
  <w:num w:numId="22">
    <w:abstractNumId w:val="22"/>
  </w:num>
  <w:num w:numId="23">
    <w:abstractNumId w:val="9"/>
  </w:num>
  <w:num w:numId="24">
    <w:abstractNumId w:val="20"/>
  </w:num>
  <w:num w:numId="25">
    <w:abstractNumId w:val="16"/>
  </w:num>
  <w:num w:numId="26">
    <w:abstractNumId w:val="26"/>
  </w:num>
  <w:num w:numId="27">
    <w:abstractNumId w:val="5"/>
  </w:num>
  <w:num w:numId="28">
    <w:abstractNumId w:val="1"/>
  </w:num>
  <w:num w:numId="29">
    <w:abstractNumId w:val="11"/>
  </w:num>
  <w:num w:numId="30">
    <w:abstractNumId w:val="2"/>
  </w:num>
  <w:num w:numId="31">
    <w:abstractNumId w:val="27"/>
  </w:num>
  <w:num w:numId="32">
    <w:abstractNumId w:val="12"/>
  </w:num>
  <w:num w:numId="33">
    <w:abstractNumId w:val="6"/>
  </w:num>
  <w:num w:numId="34">
    <w:abstractNumId w:val="10"/>
  </w:num>
  <w:num w:numId="35">
    <w:abstractNumId w:val="18"/>
  </w:num>
  <w:num w:numId="36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360"/>
  <w:doNotHyphenateCaps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F7D"/>
    <w:rsid w:val="00005832"/>
    <w:rsid w:val="000137FB"/>
    <w:rsid w:val="00024239"/>
    <w:rsid w:val="00030759"/>
    <w:rsid w:val="00043FC1"/>
    <w:rsid w:val="0004505B"/>
    <w:rsid w:val="000545B7"/>
    <w:rsid w:val="00057888"/>
    <w:rsid w:val="00061F32"/>
    <w:rsid w:val="00075698"/>
    <w:rsid w:val="000765A1"/>
    <w:rsid w:val="00087681"/>
    <w:rsid w:val="00093295"/>
    <w:rsid w:val="00094D2E"/>
    <w:rsid w:val="00097F01"/>
    <w:rsid w:val="000A09FE"/>
    <w:rsid w:val="000B7D03"/>
    <w:rsid w:val="000C19DF"/>
    <w:rsid w:val="000C50C5"/>
    <w:rsid w:val="000E0E8B"/>
    <w:rsid w:val="000E3DE1"/>
    <w:rsid w:val="000F44A6"/>
    <w:rsid w:val="001032C5"/>
    <w:rsid w:val="00104617"/>
    <w:rsid w:val="001075B3"/>
    <w:rsid w:val="00136F39"/>
    <w:rsid w:val="00142539"/>
    <w:rsid w:val="00142852"/>
    <w:rsid w:val="00142DED"/>
    <w:rsid w:val="001434D4"/>
    <w:rsid w:val="00151DEB"/>
    <w:rsid w:val="00152850"/>
    <w:rsid w:val="001657DE"/>
    <w:rsid w:val="0016721C"/>
    <w:rsid w:val="00175F0B"/>
    <w:rsid w:val="00177BB4"/>
    <w:rsid w:val="00184479"/>
    <w:rsid w:val="0019276C"/>
    <w:rsid w:val="00193C2B"/>
    <w:rsid w:val="00195129"/>
    <w:rsid w:val="00197450"/>
    <w:rsid w:val="001A678D"/>
    <w:rsid w:val="001A6EC2"/>
    <w:rsid w:val="001B1A35"/>
    <w:rsid w:val="001C523E"/>
    <w:rsid w:val="001D185B"/>
    <w:rsid w:val="001D65DB"/>
    <w:rsid w:val="001E0A19"/>
    <w:rsid w:val="001E51B4"/>
    <w:rsid w:val="001E64C3"/>
    <w:rsid w:val="001F68A0"/>
    <w:rsid w:val="00214456"/>
    <w:rsid w:val="002157B5"/>
    <w:rsid w:val="00221DD2"/>
    <w:rsid w:val="002235C4"/>
    <w:rsid w:val="00224DB4"/>
    <w:rsid w:val="002267D6"/>
    <w:rsid w:val="0023248D"/>
    <w:rsid w:val="002464F2"/>
    <w:rsid w:val="002470E3"/>
    <w:rsid w:val="00254EBA"/>
    <w:rsid w:val="00260CF5"/>
    <w:rsid w:val="00265424"/>
    <w:rsid w:val="00276E29"/>
    <w:rsid w:val="00284044"/>
    <w:rsid w:val="002855BB"/>
    <w:rsid w:val="002A7719"/>
    <w:rsid w:val="002B0C95"/>
    <w:rsid w:val="002B3565"/>
    <w:rsid w:val="002B6EDD"/>
    <w:rsid w:val="002D741C"/>
    <w:rsid w:val="002D7864"/>
    <w:rsid w:val="002E0AD9"/>
    <w:rsid w:val="002E42C6"/>
    <w:rsid w:val="002E5069"/>
    <w:rsid w:val="002E5556"/>
    <w:rsid w:val="002E6140"/>
    <w:rsid w:val="002F01FC"/>
    <w:rsid w:val="002F14D1"/>
    <w:rsid w:val="002F3F53"/>
    <w:rsid w:val="003047FD"/>
    <w:rsid w:val="00305419"/>
    <w:rsid w:val="00310520"/>
    <w:rsid w:val="0031077E"/>
    <w:rsid w:val="00314DBD"/>
    <w:rsid w:val="003155CA"/>
    <w:rsid w:val="00321C4B"/>
    <w:rsid w:val="00332D4E"/>
    <w:rsid w:val="00334715"/>
    <w:rsid w:val="003401F4"/>
    <w:rsid w:val="00350560"/>
    <w:rsid w:val="00352CDA"/>
    <w:rsid w:val="00354456"/>
    <w:rsid w:val="00354B16"/>
    <w:rsid w:val="00355301"/>
    <w:rsid w:val="00367D7F"/>
    <w:rsid w:val="00381E88"/>
    <w:rsid w:val="0038251F"/>
    <w:rsid w:val="00392834"/>
    <w:rsid w:val="00394526"/>
    <w:rsid w:val="003946DB"/>
    <w:rsid w:val="003A36D3"/>
    <w:rsid w:val="003A5314"/>
    <w:rsid w:val="003A5A4E"/>
    <w:rsid w:val="003B10C6"/>
    <w:rsid w:val="003B4A0A"/>
    <w:rsid w:val="003B58E1"/>
    <w:rsid w:val="003B7C10"/>
    <w:rsid w:val="003E03DD"/>
    <w:rsid w:val="003E178F"/>
    <w:rsid w:val="003E414B"/>
    <w:rsid w:val="003E6B90"/>
    <w:rsid w:val="004008FE"/>
    <w:rsid w:val="0040550C"/>
    <w:rsid w:val="00417386"/>
    <w:rsid w:val="004339CA"/>
    <w:rsid w:val="00445A2B"/>
    <w:rsid w:val="0044779B"/>
    <w:rsid w:val="00450947"/>
    <w:rsid w:val="00467515"/>
    <w:rsid w:val="00471894"/>
    <w:rsid w:val="004810AB"/>
    <w:rsid w:val="004838C8"/>
    <w:rsid w:val="00487AC0"/>
    <w:rsid w:val="00490C0B"/>
    <w:rsid w:val="0049615E"/>
    <w:rsid w:val="00497BF8"/>
    <w:rsid w:val="004A1261"/>
    <w:rsid w:val="004A19BC"/>
    <w:rsid w:val="004A2A13"/>
    <w:rsid w:val="004A6CD3"/>
    <w:rsid w:val="004A7519"/>
    <w:rsid w:val="004C7794"/>
    <w:rsid w:val="004D2EB1"/>
    <w:rsid w:val="004D7F5A"/>
    <w:rsid w:val="004F12F5"/>
    <w:rsid w:val="004F6D9F"/>
    <w:rsid w:val="005057A1"/>
    <w:rsid w:val="0050773C"/>
    <w:rsid w:val="00516A05"/>
    <w:rsid w:val="00517AFF"/>
    <w:rsid w:val="0052713A"/>
    <w:rsid w:val="00527D33"/>
    <w:rsid w:val="00537A5B"/>
    <w:rsid w:val="00540CE0"/>
    <w:rsid w:val="0057652E"/>
    <w:rsid w:val="00581DA1"/>
    <w:rsid w:val="00587BE9"/>
    <w:rsid w:val="005B58DD"/>
    <w:rsid w:val="005B591D"/>
    <w:rsid w:val="005C1024"/>
    <w:rsid w:val="005C4364"/>
    <w:rsid w:val="005C50C6"/>
    <w:rsid w:val="005D12F7"/>
    <w:rsid w:val="005D51BC"/>
    <w:rsid w:val="005D7252"/>
    <w:rsid w:val="005E2E27"/>
    <w:rsid w:val="005E5250"/>
    <w:rsid w:val="00600DB0"/>
    <w:rsid w:val="00605C92"/>
    <w:rsid w:val="006063C5"/>
    <w:rsid w:val="006132F5"/>
    <w:rsid w:val="00615CBC"/>
    <w:rsid w:val="0062065C"/>
    <w:rsid w:val="0062113C"/>
    <w:rsid w:val="00623DB9"/>
    <w:rsid w:val="00625B27"/>
    <w:rsid w:val="00626AA6"/>
    <w:rsid w:val="00627097"/>
    <w:rsid w:val="00627460"/>
    <w:rsid w:val="006362C1"/>
    <w:rsid w:val="00637B9E"/>
    <w:rsid w:val="00644027"/>
    <w:rsid w:val="00646020"/>
    <w:rsid w:val="00660790"/>
    <w:rsid w:val="00663B30"/>
    <w:rsid w:val="00666758"/>
    <w:rsid w:val="006725C0"/>
    <w:rsid w:val="00685A99"/>
    <w:rsid w:val="006860C2"/>
    <w:rsid w:val="00691A55"/>
    <w:rsid w:val="006B15E5"/>
    <w:rsid w:val="006B4648"/>
    <w:rsid w:val="006B4896"/>
    <w:rsid w:val="006C1319"/>
    <w:rsid w:val="006C5658"/>
    <w:rsid w:val="006D1931"/>
    <w:rsid w:val="006D6034"/>
    <w:rsid w:val="006E5A77"/>
    <w:rsid w:val="006E6059"/>
    <w:rsid w:val="006E60E1"/>
    <w:rsid w:val="006F5CFC"/>
    <w:rsid w:val="006F6405"/>
    <w:rsid w:val="00704977"/>
    <w:rsid w:val="007343A2"/>
    <w:rsid w:val="007430F6"/>
    <w:rsid w:val="0074373C"/>
    <w:rsid w:val="007470D6"/>
    <w:rsid w:val="00747819"/>
    <w:rsid w:val="00750164"/>
    <w:rsid w:val="00751B2B"/>
    <w:rsid w:val="00762DE2"/>
    <w:rsid w:val="00767C58"/>
    <w:rsid w:val="00780498"/>
    <w:rsid w:val="007853EE"/>
    <w:rsid w:val="00786987"/>
    <w:rsid w:val="00787457"/>
    <w:rsid w:val="00794C80"/>
    <w:rsid w:val="00796139"/>
    <w:rsid w:val="00797CC0"/>
    <w:rsid w:val="007A6ABD"/>
    <w:rsid w:val="007A7A8B"/>
    <w:rsid w:val="007D4FB2"/>
    <w:rsid w:val="007E4A2D"/>
    <w:rsid w:val="007E6888"/>
    <w:rsid w:val="007E711F"/>
    <w:rsid w:val="008043CA"/>
    <w:rsid w:val="008108D6"/>
    <w:rsid w:val="008120FA"/>
    <w:rsid w:val="00826AA5"/>
    <w:rsid w:val="00836625"/>
    <w:rsid w:val="008446EA"/>
    <w:rsid w:val="00846ACC"/>
    <w:rsid w:val="00851910"/>
    <w:rsid w:val="00874918"/>
    <w:rsid w:val="0088471C"/>
    <w:rsid w:val="008B22B6"/>
    <w:rsid w:val="008D0FAF"/>
    <w:rsid w:val="008D28AA"/>
    <w:rsid w:val="008E6125"/>
    <w:rsid w:val="008F7EC7"/>
    <w:rsid w:val="009020DB"/>
    <w:rsid w:val="0090340B"/>
    <w:rsid w:val="00906D0E"/>
    <w:rsid w:val="009167F3"/>
    <w:rsid w:val="0091724A"/>
    <w:rsid w:val="009205B9"/>
    <w:rsid w:val="00923B90"/>
    <w:rsid w:val="009258B4"/>
    <w:rsid w:val="009341D3"/>
    <w:rsid w:val="00952FDA"/>
    <w:rsid w:val="00960249"/>
    <w:rsid w:val="00984435"/>
    <w:rsid w:val="009954AA"/>
    <w:rsid w:val="009A12E9"/>
    <w:rsid w:val="009A5D37"/>
    <w:rsid w:val="009A5D83"/>
    <w:rsid w:val="009B3BEF"/>
    <w:rsid w:val="009C0EFD"/>
    <w:rsid w:val="009D01EE"/>
    <w:rsid w:val="009D37CA"/>
    <w:rsid w:val="009D3C61"/>
    <w:rsid w:val="009D4984"/>
    <w:rsid w:val="009D4FC1"/>
    <w:rsid w:val="009D76A1"/>
    <w:rsid w:val="009F13FD"/>
    <w:rsid w:val="009F3A44"/>
    <w:rsid w:val="009F4B7D"/>
    <w:rsid w:val="00A04C80"/>
    <w:rsid w:val="00A07428"/>
    <w:rsid w:val="00A16BEF"/>
    <w:rsid w:val="00A2421C"/>
    <w:rsid w:val="00A27623"/>
    <w:rsid w:val="00A33EA9"/>
    <w:rsid w:val="00A4176B"/>
    <w:rsid w:val="00A555DA"/>
    <w:rsid w:val="00A57171"/>
    <w:rsid w:val="00A64865"/>
    <w:rsid w:val="00A6603F"/>
    <w:rsid w:val="00A661AF"/>
    <w:rsid w:val="00A71392"/>
    <w:rsid w:val="00A75A5C"/>
    <w:rsid w:val="00A91E22"/>
    <w:rsid w:val="00A91FA4"/>
    <w:rsid w:val="00A9236D"/>
    <w:rsid w:val="00A936F1"/>
    <w:rsid w:val="00AA0720"/>
    <w:rsid w:val="00AA2895"/>
    <w:rsid w:val="00AA3A6B"/>
    <w:rsid w:val="00AA6B09"/>
    <w:rsid w:val="00AB5B1A"/>
    <w:rsid w:val="00AB75CC"/>
    <w:rsid w:val="00AC39FA"/>
    <w:rsid w:val="00AD5025"/>
    <w:rsid w:val="00AE04B3"/>
    <w:rsid w:val="00AE2579"/>
    <w:rsid w:val="00AE6C85"/>
    <w:rsid w:val="00AF369C"/>
    <w:rsid w:val="00AF7748"/>
    <w:rsid w:val="00B068B6"/>
    <w:rsid w:val="00B12094"/>
    <w:rsid w:val="00B21E72"/>
    <w:rsid w:val="00B22D64"/>
    <w:rsid w:val="00B256AC"/>
    <w:rsid w:val="00B27AA1"/>
    <w:rsid w:val="00B377C9"/>
    <w:rsid w:val="00B41C6A"/>
    <w:rsid w:val="00B42643"/>
    <w:rsid w:val="00B446CF"/>
    <w:rsid w:val="00B511F6"/>
    <w:rsid w:val="00B65484"/>
    <w:rsid w:val="00B721AB"/>
    <w:rsid w:val="00B77838"/>
    <w:rsid w:val="00B83336"/>
    <w:rsid w:val="00B90F70"/>
    <w:rsid w:val="00BA66FA"/>
    <w:rsid w:val="00BB1FDD"/>
    <w:rsid w:val="00BC4F37"/>
    <w:rsid w:val="00BC7DC7"/>
    <w:rsid w:val="00BD2653"/>
    <w:rsid w:val="00BD49A6"/>
    <w:rsid w:val="00BE0744"/>
    <w:rsid w:val="00BF1DFC"/>
    <w:rsid w:val="00C007A8"/>
    <w:rsid w:val="00C02AC0"/>
    <w:rsid w:val="00C030F2"/>
    <w:rsid w:val="00C04C97"/>
    <w:rsid w:val="00C05F11"/>
    <w:rsid w:val="00C112F6"/>
    <w:rsid w:val="00C13771"/>
    <w:rsid w:val="00C14B0B"/>
    <w:rsid w:val="00C1704F"/>
    <w:rsid w:val="00C22E5C"/>
    <w:rsid w:val="00C23D22"/>
    <w:rsid w:val="00C259AF"/>
    <w:rsid w:val="00C35884"/>
    <w:rsid w:val="00C40E66"/>
    <w:rsid w:val="00C44F70"/>
    <w:rsid w:val="00C503DB"/>
    <w:rsid w:val="00C54C90"/>
    <w:rsid w:val="00C54D73"/>
    <w:rsid w:val="00C60C5C"/>
    <w:rsid w:val="00C63687"/>
    <w:rsid w:val="00C70B16"/>
    <w:rsid w:val="00C71408"/>
    <w:rsid w:val="00C75048"/>
    <w:rsid w:val="00C752BB"/>
    <w:rsid w:val="00C7747A"/>
    <w:rsid w:val="00C8610E"/>
    <w:rsid w:val="00C86E9F"/>
    <w:rsid w:val="00C91C2C"/>
    <w:rsid w:val="00CA1338"/>
    <w:rsid w:val="00CB432B"/>
    <w:rsid w:val="00CC0CF8"/>
    <w:rsid w:val="00CC10AF"/>
    <w:rsid w:val="00CC5460"/>
    <w:rsid w:val="00CC6D04"/>
    <w:rsid w:val="00CD5571"/>
    <w:rsid w:val="00CD6246"/>
    <w:rsid w:val="00CE0820"/>
    <w:rsid w:val="00CE7860"/>
    <w:rsid w:val="00CF001F"/>
    <w:rsid w:val="00CF10B2"/>
    <w:rsid w:val="00CF68FD"/>
    <w:rsid w:val="00D04113"/>
    <w:rsid w:val="00D05128"/>
    <w:rsid w:val="00D05383"/>
    <w:rsid w:val="00D07111"/>
    <w:rsid w:val="00D074D1"/>
    <w:rsid w:val="00D11E90"/>
    <w:rsid w:val="00D121E8"/>
    <w:rsid w:val="00D31C6A"/>
    <w:rsid w:val="00D33BF1"/>
    <w:rsid w:val="00D343F4"/>
    <w:rsid w:val="00D373A4"/>
    <w:rsid w:val="00D448EE"/>
    <w:rsid w:val="00D525BD"/>
    <w:rsid w:val="00D54D46"/>
    <w:rsid w:val="00D572B7"/>
    <w:rsid w:val="00D62B38"/>
    <w:rsid w:val="00D64470"/>
    <w:rsid w:val="00D674AE"/>
    <w:rsid w:val="00D72DCC"/>
    <w:rsid w:val="00D746E8"/>
    <w:rsid w:val="00D76B0D"/>
    <w:rsid w:val="00D936F0"/>
    <w:rsid w:val="00D94F12"/>
    <w:rsid w:val="00D965A7"/>
    <w:rsid w:val="00DA0BA4"/>
    <w:rsid w:val="00DA17C1"/>
    <w:rsid w:val="00DA65ED"/>
    <w:rsid w:val="00DB2B70"/>
    <w:rsid w:val="00DC0A29"/>
    <w:rsid w:val="00DC319C"/>
    <w:rsid w:val="00DC61B0"/>
    <w:rsid w:val="00DD5219"/>
    <w:rsid w:val="00DD733D"/>
    <w:rsid w:val="00DD7A6F"/>
    <w:rsid w:val="00DE30F5"/>
    <w:rsid w:val="00DF3733"/>
    <w:rsid w:val="00E02DBB"/>
    <w:rsid w:val="00E033E1"/>
    <w:rsid w:val="00E22645"/>
    <w:rsid w:val="00E25CF4"/>
    <w:rsid w:val="00E26F2F"/>
    <w:rsid w:val="00E53CE5"/>
    <w:rsid w:val="00E54D83"/>
    <w:rsid w:val="00E5749B"/>
    <w:rsid w:val="00E620CD"/>
    <w:rsid w:val="00E7138E"/>
    <w:rsid w:val="00E72213"/>
    <w:rsid w:val="00E77DEE"/>
    <w:rsid w:val="00E81E63"/>
    <w:rsid w:val="00E856E1"/>
    <w:rsid w:val="00E85A6E"/>
    <w:rsid w:val="00E903A8"/>
    <w:rsid w:val="00EA010D"/>
    <w:rsid w:val="00EA13D8"/>
    <w:rsid w:val="00EA2582"/>
    <w:rsid w:val="00EC0C90"/>
    <w:rsid w:val="00EC3704"/>
    <w:rsid w:val="00EC3F70"/>
    <w:rsid w:val="00EC5A59"/>
    <w:rsid w:val="00ED3238"/>
    <w:rsid w:val="00ED65C0"/>
    <w:rsid w:val="00EE57A0"/>
    <w:rsid w:val="00EF057B"/>
    <w:rsid w:val="00EF29C4"/>
    <w:rsid w:val="00F04C53"/>
    <w:rsid w:val="00F04E14"/>
    <w:rsid w:val="00F1192F"/>
    <w:rsid w:val="00F14D3A"/>
    <w:rsid w:val="00F16ADC"/>
    <w:rsid w:val="00F1742C"/>
    <w:rsid w:val="00F21F99"/>
    <w:rsid w:val="00F25D19"/>
    <w:rsid w:val="00F336E6"/>
    <w:rsid w:val="00F34F93"/>
    <w:rsid w:val="00F43AB7"/>
    <w:rsid w:val="00F44A73"/>
    <w:rsid w:val="00F57AA7"/>
    <w:rsid w:val="00F644E5"/>
    <w:rsid w:val="00F65321"/>
    <w:rsid w:val="00F750D7"/>
    <w:rsid w:val="00F75AF0"/>
    <w:rsid w:val="00F75DEE"/>
    <w:rsid w:val="00F77943"/>
    <w:rsid w:val="00F8446C"/>
    <w:rsid w:val="00F87E23"/>
    <w:rsid w:val="00F92F7D"/>
    <w:rsid w:val="00F97078"/>
    <w:rsid w:val="00F971AD"/>
    <w:rsid w:val="00FA1042"/>
    <w:rsid w:val="00FA5220"/>
    <w:rsid w:val="00FA754B"/>
    <w:rsid w:val="00FB03B6"/>
    <w:rsid w:val="00FB7868"/>
    <w:rsid w:val="00FC61F4"/>
    <w:rsid w:val="00FD0DC2"/>
    <w:rsid w:val="00FD10F3"/>
    <w:rsid w:val="00FD27D3"/>
    <w:rsid w:val="00FD4D71"/>
    <w:rsid w:val="00FD5ABD"/>
    <w:rsid w:val="00FE55AD"/>
    <w:rsid w:val="00FF603C"/>
    <w:rsid w:val="00FF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2585896"/>
  <w15:docId w15:val="{78F49C86-AC2E-446F-B962-787424C1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7D6"/>
    <w:rPr>
      <w:sz w:val="24"/>
      <w:lang w:eastAsia="en-US"/>
    </w:rPr>
  </w:style>
  <w:style w:type="paragraph" w:styleId="Heading1">
    <w:name w:val="heading 1"/>
    <w:aliases w:val="section,Section 1"/>
    <w:basedOn w:val="Normal"/>
    <w:next w:val="Normal"/>
    <w:link w:val="Heading1Char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qFormat/>
    <w:rsid w:val="00175F0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int-FromToSubjectDate">
    <w:name w:val="Print- From: To: Subject: Date:"/>
    <w:basedOn w:val="Normal"/>
    <w:pPr>
      <w:pBdr>
        <w:left w:val="single" w:sz="18" w:space="1" w:color="auto"/>
      </w:pBdr>
    </w:pPr>
  </w:style>
  <w:style w:type="paragraph" w:customStyle="1" w:styleId="Print-ReverseHeader">
    <w:name w:val="Print- Reverse Header"/>
    <w:basedOn w:val="Normal"/>
    <w:next w:val="Print-FromToSubjectDate"/>
    <w:pPr>
      <w:pBdr>
        <w:left w:val="single" w:sz="18" w:space="1" w:color="auto"/>
      </w:pBdr>
      <w:shd w:val="pct12" w:color="auto" w:fill="auto"/>
    </w:pPr>
    <w:rPr>
      <w:b/>
      <w:sz w:val="22"/>
    </w:rPr>
  </w:style>
  <w:style w:type="paragraph" w:customStyle="1" w:styleId="ReplyForwardHeaders">
    <w:name w:val="Reply/Forward Headers"/>
    <w:basedOn w:val="Normal"/>
    <w:next w:val="ReplyForwardToFromDate"/>
    <w:pPr>
      <w:pBdr>
        <w:left w:val="single" w:sz="18" w:space="1" w:color="auto"/>
      </w:pBdr>
      <w:shd w:val="pct10" w:color="auto" w:fill="auto"/>
    </w:pPr>
    <w:rPr>
      <w:b/>
      <w:noProof/>
    </w:rPr>
  </w:style>
  <w:style w:type="paragraph" w:customStyle="1" w:styleId="ReplyForwardToFromDate">
    <w:name w:val="Reply/Forward To: From: Date:"/>
    <w:basedOn w:val="Normal"/>
    <w:pPr>
      <w:pBdr>
        <w:left w:val="single" w:sz="18" w:space="1" w:color="auto"/>
      </w:pBdr>
    </w:pPr>
  </w:style>
  <w:style w:type="paragraph" w:styleId="Caption">
    <w:name w:val="caption"/>
    <w:basedOn w:val="Normal"/>
    <w:qFormat/>
    <w:pPr>
      <w:suppressLineNumbers/>
      <w:suppressAutoHyphens/>
    </w:pPr>
    <w:rPr>
      <w:rFonts w:cs="Tahoma"/>
      <w:i/>
      <w:iCs/>
      <w:szCs w:val="24"/>
      <w:lang w:val="en-GB" w:eastAsia="ar-SA"/>
    </w:rPr>
  </w:style>
  <w:style w:type="character" w:customStyle="1" w:styleId="apple-style-span">
    <w:name w:val="apple-style-span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customStyle="1" w:styleId="Heading1Char">
    <w:name w:val="Heading 1 Char"/>
    <w:aliases w:val="section Char,Section 1 Char"/>
    <w:link w:val="Heading1"/>
    <w:rsid w:val="0062113C"/>
    <w:rPr>
      <w:b/>
      <w:sz w:val="24"/>
      <w:lang w:eastAsia="en-US"/>
    </w:rPr>
  </w:style>
  <w:style w:type="character" w:customStyle="1" w:styleId="Heading2Char">
    <w:name w:val="Heading 2 Char"/>
    <w:link w:val="Heading2"/>
    <w:uiPriority w:val="9"/>
    <w:semiHidden/>
    <w:rsid w:val="00175F0B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table" w:styleId="TableGrid">
    <w:name w:val="Table Grid"/>
    <w:basedOn w:val="TableNormal"/>
    <w:uiPriority w:val="59"/>
    <w:rsid w:val="00E856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1B1A35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6B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B0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6063C5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E22645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2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eonard\AppData\Roaming\Microsoft\Templates\WIT%20exa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95B769A-2962-4A8F-81CA-175CC9FC5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WIT exam.dotx</Template>
  <TotalTime>1911</TotalTime>
  <Pages>6</Pages>
  <Words>1345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Waterford I.T.</Company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Frank Leonard</dc:creator>
  <cp:lastModifiedBy>Fiona Power</cp:lastModifiedBy>
  <cp:revision>62</cp:revision>
  <cp:lastPrinted>2001-09-17T16:52:00Z</cp:lastPrinted>
  <dcterms:created xsi:type="dcterms:W3CDTF">2023-02-07T10:44:00Z</dcterms:created>
  <dcterms:modified xsi:type="dcterms:W3CDTF">2024-04-04T15:29:00Z</dcterms:modified>
</cp:coreProperties>
</file>