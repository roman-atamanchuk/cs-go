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1406"/>
        <w:gridCol w:w="5182"/>
        <w:gridCol w:w="540"/>
        <w:gridCol w:w="203"/>
        <w:gridCol w:w="697"/>
        <w:gridCol w:w="120"/>
        <w:gridCol w:w="240"/>
        <w:gridCol w:w="578"/>
        <w:gridCol w:w="643"/>
        <w:gridCol w:w="812"/>
        <w:gridCol w:w="180"/>
      </w:tblGrid>
      <w:tr w:rsidR="00E13E83" w14:paraId="66A4ACFB" w14:textId="77777777" w:rsidTr="00656DB4">
        <w:trPr>
          <w:gridBefore w:val="1"/>
          <w:gridAfter w:val="1"/>
          <w:wBefore w:w="34" w:type="dxa"/>
          <w:wAfter w:w="180" w:type="dxa"/>
        </w:trPr>
        <w:tc>
          <w:tcPr>
            <w:tcW w:w="10421" w:type="dxa"/>
            <w:gridSpan w:val="10"/>
          </w:tcPr>
          <w:p w14:paraId="762F20B2" w14:textId="77777777" w:rsidR="00AC2A41" w:rsidRPr="002A27B0" w:rsidRDefault="00AC2A41" w:rsidP="00AC2A41">
            <w:pPr>
              <w:jc w:val="center"/>
              <w:rPr>
                <w:b/>
                <w:bCs/>
                <w:sz w:val="28"/>
                <w:szCs w:val="28"/>
              </w:rPr>
            </w:pPr>
            <w:r w:rsidRPr="002A27B0">
              <w:rPr>
                <w:b/>
                <w:bCs/>
                <w:sz w:val="28"/>
                <w:szCs w:val="28"/>
              </w:rPr>
              <w:t>South East Technological University</w:t>
            </w:r>
          </w:p>
          <w:p w14:paraId="3059231C" w14:textId="77777777" w:rsidR="00E13E83" w:rsidRDefault="00E13E83">
            <w:pPr>
              <w:jc w:val="center"/>
              <w:rPr>
                <w:b/>
              </w:rPr>
            </w:pPr>
          </w:p>
        </w:tc>
      </w:tr>
      <w:tr w:rsidR="00E13E83" w14:paraId="47A3A9E9" w14:textId="77777777" w:rsidTr="00656DB4">
        <w:trPr>
          <w:cantSplit/>
        </w:trPr>
        <w:tc>
          <w:tcPr>
            <w:tcW w:w="73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D01C8" w14:textId="77777777" w:rsidR="00E13E83" w:rsidRDefault="00E13E83">
            <w:pPr>
              <w:jc w:val="center"/>
              <w:rPr>
                <w:b/>
              </w:rPr>
            </w:pPr>
            <w:r>
              <w:rPr>
                <w:b/>
              </w:rPr>
              <w:t>Model Answer(s)/Marking Scheme(s)</w:t>
            </w:r>
          </w:p>
        </w:tc>
        <w:tc>
          <w:tcPr>
            <w:tcW w:w="8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8A455F" w14:textId="77777777" w:rsidR="00E13E83" w:rsidRDefault="00E13E83">
            <w:pPr>
              <w:rPr>
                <w:b/>
              </w:rPr>
            </w:pPr>
            <w:r>
              <w:rPr>
                <w:b/>
              </w:rPr>
              <w:t xml:space="preserve">Page </w:t>
            </w:r>
          </w:p>
        </w:tc>
        <w:tc>
          <w:tcPr>
            <w:tcW w:w="8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594470C" w14:textId="77777777" w:rsidR="00E13E83" w:rsidRDefault="00E13E8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4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7662D0" w14:textId="77777777" w:rsidR="00E13E83" w:rsidRDefault="00E13E83">
            <w:pPr>
              <w:rPr>
                <w:b/>
              </w:rPr>
            </w:pPr>
            <w:r>
              <w:rPr>
                <w:b/>
              </w:rPr>
              <w:t>of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CB99C09" w14:textId="52FD22AE" w:rsidR="00E13E83" w:rsidRDefault="000D22D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055A4" w14:paraId="6B44DDF9" w14:textId="77777777" w:rsidTr="00F0099B">
        <w:trPr>
          <w:cantSplit/>
          <w:trHeight w:val="302"/>
        </w:trPr>
        <w:tc>
          <w:tcPr>
            <w:tcW w:w="14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A5507A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 xml:space="preserve">Course: </w:t>
            </w:r>
          </w:p>
        </w:tc>
        <w:tc>
          <w:tcPr>
            <w:tcW w:w="572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0D2C17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Various Computing year 2</w:t>
            </w: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</w:tcBorders>
          </w:tcPr>
          <w:p w14:paraId="39614B0B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Sitting</w:t>
            </w:r>
          </w:p>
        </w:tc>
        <w:tc>
          <w:tcPr>
            <w:tcW w:w="2213" w:type="dxa"/>
            <w:gridSpan w:val="4"/>
            <w:tcBorders>
              <w:top w:val="single" w:sz="6" w:space="0" w:color="auto"/>
              <w:right w:val="single" w:sz="6" w:space="0" w:color="auto"/>
            </w:tcBorders>
          </w:tcPr>
          <w:p w14:paraId="6488B2EB" w14:textId="17484C23" w:rsidR="00E055A4" w:rsidRDefault="00E055A4" w:rsidP="00F0099B">
            <w:pPr>
              <w:rPr>
                <w:b/>
              </w:rPr>
            </w:pPr>
            <w:r>
              <w:rPr>
                <w:b/>
                <w:bCs/>
              </w:rPr>
              <w:t>Summer 202</w:t>
            </w:r>
            <w:r w:rsidR="000560F9">
              <w:rPr>
                <w:b/>
                <w:bCs/>
              </w:rPr>
              <w:t>4</w:t>
            </w:r>
          </w:p>
        </w:tc>
      </w:tr>
      <w:tr w:rsidR="00E055A4" w14:paraId="5010213A" w14:textId="77777777" w:rsidTr="00F0099B">
        <w:tc>
          <w:tcPr>
            <w:tcW w:w="14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049C48" w14:textId="77777777" w:rsidR="00E055A4" w:rsidRDefault="00E055A4" w:rsidP="00F0099B">
            <w:pPr>
              <w:rPr>
                <w:b/>
              </w:rPr>
            </w:pPr>
          </w:p>
          <w:p w14:paraId="67EC55B0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 xml:space="preserve">Subject:                                              </w:t>
            </w:r>
          </w:p>
          <w:p w14:paraId="70A0317A" w14:textId="77777777" w:rsidR="00E055A4" w:rsidRDefault="00E055A4" w:rsidP="00F0099B">
            <w:pPr>
              <w:rPr>
                <w:b/>
              </w:rPr>
            </w:pPr>
          </w:p>
        </w:tc>
        <w:tc>
          <w:tcPr>
            <w:tcW w:w="518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70EC7" w14:textId="77777777" w:rsidR="00E055A4" w:rsidRDefault="00E055A4" w:rsidP="00F0099B">
            <w:pPr>
              <w:rPr>
                <w:b/>
              </w:rPr>
            </w:pPr>
          </w:p>
          <w:p w14:paraId="5A1ED311" w14:textId="77777777" w:rsidR="00E055A4" w:rsidRDefault="00E055A4" w:rsidP="00F0099B">
            <w:pPr>
              <w:rPr>
                <w:b/>
              </w:rPr>
            </w:pPr>
            <w:r w:rsidRPr="009C7E50">
              <w:rPr>
                <w:b/>
              </w:rPr>
              <w:t>Statistics and Probability</w:t>
            </w: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9406CB" w14:textId="77777777" w:rsidR="00E055A4" w:rsidRDefault="00E055A4" w:rsidP="00F0099B">
            <w:pPr>
              <w:rPr>
                <w:b/>
              </w:rPr>
            </w:pPr>
          </w:p>
          <w:p w14:paraId="28D58EDC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Examiner:</w:t>
            </w:r>
          </w:p>
        </w:tc>
        <w:tc>
          <w:tcPr>
            <w:tcW w:w="2573" w:type="dxa"/>
            <w:gridSpan w:val="6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6642B" w14:textId="77777777" w:rsidR="00E055A4" w:rsidRDefault="00E055A4" w:rsidP="00F0099B">
            <w:pPr>
              <w:rPr>
                <w:b/>
              </w:rPr>
            </w:pPr>
          </w:p>
          <w:p w14:paraId="72CD7BB7" w14:textId="77777777" w:rsidR="00E055A4" w:rsidRDefault="00E055A4" w:rsidP="00F0099B">
            <w:pPr>
              <w:rPr>
                <w:b/>
              </w:rPr>
            </w:pPr>
            <w:r>
              <w:rPr>
                <w:b/>
              </w:rPr>
              <w:t>Frank Leonard</w:t>
            </w:r>
          </w:p>
        </w:tc>
      </w:tr>
    </w:tbl>
    <w:p w14:paraId="15D790C1" w14:textId="585D2540" w:rsidR="000560F9" w:rsidRDefault="000560F9" w:rsidP="00E055A4"/>
    <w:tbl>
      <w:tblPr>
        <w:tblW w:w="106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850"/>
        <w:gridCol w:w="567"/>
      </w:tblGrid>
      <w:tr w:rsidR="000560F9" w:rsidRPr="000560F9" w14:paraId="6EAD6856" w14:textId="77777777" w:rsidTr="003B6B05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D9912BC" w14:textId="77777777" w:rsidR="000560F9" w:rsidRPr="000560F9" w:rsidRDefault="000560F9" w:rsidP="003B6B05">
            <w:pPr>
              <w:jc w:val="right"/>
              <w:rPr>
                <w:b/>
              </w:rPr>
            </w:pPr>
            <w:r w:rsidRPr="000560F9">
              <w:rPr>
                <w:b/>
              </w:rPr>
              <w:t>Question</w:t>
            </w:r>
          </w:p>
          <w:p w14:paraId="44706248" w14:textId="44B9A99C" w:rsidR="000560F9" w:rsidRPr="000560F9" w:rsidRDefault="000560F9" w:rsidP="003B6B05">
            <w:pPr>
              <w:jc w:val="right"/>
              <w:rPr>
                <w:b/>
              </w:rPr>
            </w:pPr>
            <w:r w:rsidRPr="000560F9">
              <w:rPr>
                <w:b/>
              </w:rPr>
              <w:t>1 (a)</w:t>
            </w:r>
          </w:p>
        </w:tc>
        <w:tc>
          <w:tcPr>
            <w:tcW w:w="88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21260B2" w14:textId="6F8FFEFB" w:rsidR="000560F9" w:rsidRPr="000560F9" w:rsidRDefault="000560F9" w:rsidP="000560F9">
            <w:pPr>
              <w:numPr>
                <w:ilvl w:val="0"/>
                <w:numId w:val="33"/>
              </w:numPr>
              <w:ind w:left="1232" w:hanging="1134"/>
            </w:pPr>
            <w:r w:rsidRPr="000560F9">
              <w:rPr>
                <w:sz w:val="22"/>
                <w:szCs w:val="22"/>
                <w:vertAlign w:val="superscript"/>
              </w:rPr>
              <w:t>30</w:t>
            </w:r>
            <w:r w:rsidRPr="000560F9">
              <w:rPr>
                <w:sz w:val="22"/>
                <w:szCs w:val="22"/>
              </w:rPr>
              <w:t>C</w:t>
            </w:r>
            <w:r w:rsidRPr="000560F9">
              <w:rPr>
                <w:sz w:val="22"/>
                <w:szCs w:val="22"/>
                <w:vertAlign w:val="subscript"/>
              </w:rPr>
              <w:t>7</w:t>
            </w:r>
            <w:r w:rsidRPr="000560F9">
              <w:rPr>
                <w:sz w:val="22"/>
                <w:szCs w:val="22"/>
              </w:rPr>
              <w:t xml:space="preserve"> =  2,035,800</w:t>
            </w:r>
          </w:p>
          <w:p w14:paraId="71F8A8FB" w14:textId="0FCA5CBA" w:rsidR="000560F9" w:rsidRPr="000560F9" w:rsidRDefault="000560F9" w:rsidP="000560F9">
            <w:pPr>
              <w:numPr>
                <w:ilvl w:val="0"/>
                <w:numId w:val="33"/>
              </w:numPr>
              <w:ind w:left="1232" w:hanging="1134"/>
            </w:pPr>
            <w:r w:rsidRPr="000560F9">
              <w:rPr>
                <w:vertAlign w:val="superscript"/>
              </w:rPr>
              <w:t>10</w:t>
            </w:r>
            <w:r w:rsidRPr="000560F9">
              <w:t>C</w:t>
            </w:r>
            <w:r w:rsidRPr="000560F9">
              <w:rPr>
                <w:vertAlign w:val="subscript"/>
              </w:rPr>
              <w:t>7</w:t>
            </w:r>
            <w:r w:rsidRPr="000560F9">
              <w:t xml:space="preserve"> + </w:t>
            </w:r>
            <w:r w:rsidRPr="000560F9">
              <w:rPr>
                <w:vertAlign w:val="superscript"/>
              </w:rPr>
              <w:t>9</w:t>
            </w:r>
            <w:r w:rsidRPr="000560F9">
              <w:t>C</w:t>
            </w:r>
            <w:r w:rsidRPr="000560F9">
              <w:rPr>
                <w:vertAlign w:val="subscript"/>
              </w:rPr>
              <w:t>7</w:t>
            </w:r>
            <w:r w:rsidRPr="000560F9">
              <w:t xml:space="preserve"> + </w:t>
            </w:r>
            <w:r w:rsidRPr="000560F9">
              <w:rPr>
                <w:vertAlign w:val="superscript"/>
              </w:rPr>
              <w:t>11</w:t>
            </w:r>
            <w:r w:rsidRPr="000560F9">
              <w:t>C</w:t>
            </w:r>
            <w:r w:rsidRPr="000560F9">
              <w:rPr>
                <w:vertAlign w:val="subscript"/>
              </w:rPr>
              <w:t>7</w:t>
            </w:r>
            <w:r w:rsidRPr="000560F9">
              <w:t xml:space="preserve"> = 120 + 36 + 330  = 486</w:t>
            </w:r>
          </w:p>
          <w:p w14:paraId="287B6125" w14:textId="61E3BA1C" w:rsidR="000560F9" w:rsidRPr="000560F9" w:rsidRDefault="002F5894" w:rsidP="000560F9">
            <w:pPr>
              <w:numPr>
                <w:ilvl w:val="0"/>
                <w:numId w:val="33"/>
              </w:numPr>
              <w:ind w:left="1232" w:hanging="1134"/>
            </w:pPr>
            <w:r w:rsidRPr="000560F9">
              <w:rPr>
                <w:sz w:val="22"/>
                <w:szCs w:val="22"/>
              </w:rPr>
              <w:t>2,035,800</w:t>
            </w:r>
            <w:r>
              <w:rPr>
                <w:sz w:val="22"/>
                <w:szCs w:val="22"/>
              </w:rPr>
              <w:t xml:space="preserve"> – 486 = </w:t>
            </w:r>
            <w:r w:rsidRPr="000560F9">
              <w:rPr>
                <w:sz w:val="22"/>
                <w:szCs w:val="22"/>
              </w:rPr>
              <w:t>2,035,</w:t>
            </w:r>
            <w:r>
              <w:rPr>
                <w:sz w:val="22"/>
                <w:szCs w:val="22"/>
              </w:rPr>
              <w:t>314</w:t>
            </w:r>
          </w:p>
          <w:p w14:paraId="2B64A831" w14:textId="615401E4" w:rsidR="000560F9" w:rsidRPr="000560F9" w:rsidRDefault="000560F9" w:rsidP="000560F9">
            <w:pPr>
              <w:rPr>
                <w:color w:val="FF000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F953272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3</w:t>
            </w:r>
          </w:p>
          <w:p w14:paraId="29BD26AB" w14:textId="480ADDF6" w:rsidR="000560F9" w:rsidRPr="007B1F64" w:rsidRDefault="007B1F64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3</w:t>
            </w:r>
          </w:p>
          <w:p w14:paraId="58812D22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2</w:t>
            </w:r>
          </w:p>
        </w:tc>
      </w:tr>
      <w:tr w:rsidR="000560F9" w:rsidRPr="000560F9" w14:paraId="721E9DE6" w14:textId="77777777" w:rsidTr="003B6B05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0D88962B" w14:textId="77777777" w:rsidR="000560F9" w:rsidRPr="000560F9" w:rsidRDefault="000560F9" w:rsidP="003B6B05">
            <w:pPr>
              <w:jc w:val="right"/>
              <w:rPr>
                <w:b/>
              </w:rPr>
            </w:pPr>
            <w:r w:rsidRPr="000560F9">
              <w:rPr>
                <w:b/>
              </w:rPr>
              <w:t xml:space="preserve"> (b)</w:t>
            </w:r>
          </w:p>
        </w:tc>
        <w:tc>
          <w:tcPr>
            <w:tcW w:w="8850" w:type="dxa"/>
            <w:tcBorders>
              <w:left w:val="single" w:sz="4" w:space="0" w:color="auto"/>
              <w:right w:val="single" w:sz="6" w:space="0" w:color="auto"/>
            </w:tcBorders>
          </w:tcPr>
          <w:p w14:paraId="54903664" w14:textId="71E62CBE" w:rsidR="002F5894" w:rsidRPr="002F5894" w:rsidRDefault="002F5894" w:rsidP="00F61C22">
            <w:pPr>
              <w:numPr>
                <w:ilvl w:val="0"/>
                <w:numId w:val="49"/>
              </w:numPr>
              <w:ind w:left="1085" w:hanging="1085"/>
            </w:pPr>
            <w:r w:rsidRPr="002F5894">
              <w:t>7!=  5,040</w:t>
            </w:r>
          </w:p>
          <w:p w14:paraId="4E1808DC" w14:textId="021E3CCA" w:rsidR="002F5894" w:rsidRDefault="002F5894" w:rsidP="00F61C22">
            <w:pPr>
              <w:numPr>
                <w:ilvl w:val="0"/>
                <w:numId w:val="49"/>
              </w:numPr>
              <w:ind w:left="1085" w:hanging="1085"/>
            </w:pPr>
            <w:r w:rsidRPr="002F5894">
              <w:t xml:space="preserve">3! 4! 2! 1! = 288 </w:t>
            </w:r>
            <w:r w:rsidR="007B1F64">
              <w:t xml:space="preserve">    </w:t>
            </w:r>
            <w:r w:rsidRPr="002F5894">
              <w:t>( |makes|! x |Hondas|! x |Fords|! x |Toyota|!)</w:t>
            </w:r>
          </w:p>
          <w:p w14:paraId="647D2F3E" w14:textId="72B6673D" w:rsidR="00F61C22" w:rsidRPr="002F5894" w:rsidRDefault="007B1F64" w:rsidP="00F61C22">
            <w:pPr>
              <w:numPr>
                <w:ilvl w:val="0"/>
                <w:numId w:val="49"/>
              </w:numPr>
              <w:ind w:left="1085" w:hanging="1085"/>
            </w:pPr>
            <w:r>
              <w:t xml:space="preserve">3! = 6     (Honda must be in bays 1,3,5,7 </w:t>
            </w:r>
            <w:r>
              <w:sym w:font="Symbol" w:char="F0AE"/>
            </w:r>
            <w:r>
              <w:t xml:space="preserve"> arrange other 3 in 3 bays)</w:t>
            </w:r>
          </w:p>
          <w:p w14:paraId="2A00882E" w14:textId="57F0BA56" w:rsidR="000560F9" w:rsidRPr="000560F9" w:rsidRDefault="000560F9" w:rsidP="002F5894">
            <w:pPr>
              <w:rPr>
                <w:color w:val="FF000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</w:tcPr>
          <w:p w14:paraId="7175037B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3</w:t>
            </w:r>
          </w:p>
          <w:p w14:paraId="31137D6C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3</w:t>
            </w:r>
          </w:p>
          <w:p w14:paraId="53BF55E6" w14:textId="58C7A2DA" w:rsidR="000560F9" w:rsidRPr="007B1F64" w:rsidRDefault="007B1F64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3</w:t>
            </w:r>
          </w:p>
          <w:p w14:paraId="6E4F4533" w14:textId="7DBF6C5E" w:rsidR="000560F9" w:rsidRPr="007B1F64" w:rsidRDefault="000560F9" w:rsidP="003B6B05">
            <w:pPr>
              <w:jc w:val="right"/>
              <w:rPr>
                <w:i/>
              </w:rPr>
            </w:pPr>
          </w:p>
        </w:tc>
      </w:tr>
      <w:tr w:rsidR="000560F9" w:rsidRPr="000560F9" w14:paraId="3F3E7201" w14:textId="77777777" w:rsidTr="003B6B05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B9C81CF" w14:textId="77777777" w:rsidR="000560F9" w:rsidRPr="000560F9" w:rsidRDefault="000560F9" w:rsidP="003B6B05">
            <w:pPr>
              <w:jc w:val="right"/>
              <w:rPr>
                <w:b/>
              </w:rPr>
            </w:pPr>
            <w:r w:rsidRPr="000560F9">
              <w:rPr>
                <w:b/>
              </w:rPr>
              <w:t>(c)</w:t>
            </w:r>
          </w:p>
        </w:tc>
        <w:tc>
          <w:tcPr>
            <w:tcW w:w="8850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D3EB14C" w14:textId="14CB23DC" w:rsidR="007B1F64" w:rsidRDefault="007B1F64" w:rsidP="000560F9">
            <w:pPr>
              <w:numPr>
                <w:ilvl w:val="0"/>
                <w:numId w:val="34"/>
              </w:numPr>
              <w:ind w:left="1232" w:hanging="1134"/>
            </w:pPr>
            <w:r w:rsidRPr="007B1F64">
              <w:t>6</w:t>
            </w:r>
            <w:r w:rsidRPr="007B1F64">
              <w:rPr>
                <w:vertAlign w:val="superscript"/>
              </w:rPr>
              <w:t>5</w:t>
            </w:r>
            <w:r w:rsidRPr="007B1F64">
              <w:t xml:space="preserve"> = 7,776</w:t>
            </w:r>
          </w:p>
          <w:p w14:paraId="50D82726" w14:textId="0F62CD5A" w:rsidR="007B1F64" w:rsidRDefault="007B1F64" w:rsidP="000560F9">
            <w:pPr>
              <w:numPr>
                <w:ilvl w:val="0"/>
                <w:numId w:val="34"/>
              </w:numPr>
              <w:ind w:left="1232" w:hanging="1134"/>
            </w:pPr>
            <w:r>
              <w:t>6</w:t>
            </w:r>
          </w:p>
          <w:p w14:paraId="4EA01A4C" w14:textId="765F65BB" w:rsidR="007B1F64" w:rsidRDefault="007B1F64" w:rsidP="000560F9">
            <w:pPr>
              <w:numPr>
                <w:ilvl w:val="0"/>
                <w:numId w:val="34"/>
              </w:numPr>
              <w:ind w:left="1232" w:hanging="1134"/>
            </w:pPr>
            <w:r>
              <w:t>6 x 5 x 4 x 3 x 2 = 720</w:t>
            </w:r>
          </w:p>
          <w:p w14:paraId="2C3F9287" w14:textId="30FCBF11" w:rsidR="000560F9" w:rsidRPr="007B1F64" w:rsidRDefault="007B1F64" w:rsidP="007B1F64">
            <w:pPr>
              <w:numPr>
                <w:ilvl w:val="0"/>
                <w:numId w:val="34"/>
              </w:numPr>
              <w:ind w:left="1232" w:hanging="1134"/>
            </w:pPr>
            <w:r>
              <w:t>6 x 6 x 6 x 5 x 5 = 3,125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DE5009D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2</w:t>
            </w:r>
          </w:p>
          <w:p w14:paraId="75554A05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2</w:t>
            </w:r>
          </w:p>
          <w:p w14:paraId="64058A7D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2</w:t>
            </w:r>
          </w:p>
          <w:p w14:paraId="439ED42C" w14:textId="77777777" w:rsidR="000560F9" w:rsidRPr="007B1F64" w:rsidRDefault="000560F9" w:rsidP="003B6B05">
            <w:pPr>
              <w:jc w:val="right"/>
              <w:rPr>
                <w:i/>
              </w:rPr>
            </w:pPr>
            <w:r w:rsidRPr="007B1F64">
              <w:rPr>
                <w:i/>
              </w:rPr>
              <w:t>2</w:t>
            </w:r>
          </w:p>
        </w:tc>
      </w:tr>
    </w:tbl>
    <w:p w14:paraId="59A857EB" w14:textId="05462CCA" w:rsidR="000560F9" w:rsidRDefault="000560F9" w:rsidP="000560F9">
      <w:pPr>
        <w:rPr>
          <w:bCs/>
          <w:iCs/>
          <w:color w:val="FF0000"/>
        </w:rPr>
      </w:pPr>
    </w:p>
    <w:tbl>
      <w:tblPr>
        <w:tblW w:w="106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850"/>
        <w:gridCol w:w="567"/>
      </w:tblGrid>
      <w:tr w:rsidR="00586332" w:rsidRPr="000560F9" w14:paraId="6779F330" w14:textId="77777777" w:rsidTr="003B6B05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25DFC560" w14:textId="77777777" w:rsidR="00586332" w:rsidRPr="000560F9" w:rsidRDefault="00586332" w:rsidP="003B6B05">
            <w:pPr>
              <w:jc w:val="right"/>
              <w:rPr>
                <w:b/>
              </w:rPr>
            </w:pPr>
            <w:r w:rsidRPr="000560F9">
              <w:rPr>
                <w:b/>
              </w:rPr>
              <w:t>Question</w:t>
            </w:r>
          </w:p>
          <w:p w14:paraId="14A3C912" w14:textId="6DB74055" w:rsidR="00586332" w:rsidRPr="000560F9" w:rsidRDefault="00DA7EF1" w:rsidP="003B6B05">
            <w:pPr>
              <w:jc w:val="right"/>
              <w:rPr>
                <w:b/>
              </w:rPr>
            </w:pPr>
            <w:r>
              <w:rPr>
                <w:b/>
              </w:rPr>
              <w:t>2</w:t>
            </w:r>
            <w:r w:rsidR="00586332" w:rsidRPr="000560F9">
              <w:rPr>
                <w:b/>
              </w:rPr>
              <w:t xml:space="preserve"> (a)</w:t>
            </w:r>
          </w:p>
        </w:tc>
        <w:tc>
          <w:tcPr>
            <w:tcW w:w="88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6200AF8" w14:textId="3484AC80" w:rsidR="00A3040F" w:rsidRDefault="00586332" w:rsidP="00A3040F">
            <w:pPr>
              <w:rPr>
                <w:rFonts w:ascii="Symbol" w:hAnsi="Symbol" w:cs="Calibri"/>
                <w:color w:val="000000"/>
                <w:sz w:val="22"/>
                <w:szCs w:val="22"/>
              </w:rPr>
            </w:pPr>
            <w:r w:rsidRPr="00586332">
              <w:t xml:space="preserve">MTBE = 11.6 so </w:t>
            </w:r>
            <w:r w:rsidR="00A3040F">
              <w:rPr>
                <w:rFonts w:ascii="Symbol" w:hAnsi="Symbol" w:cs="Calibri"/>
                <w:color w:val="000000"/>
                <w:sz w:val="22"/>
                <w:szCs w:val="22"/>
              </w:rPr>
              <w:t>l = 30/11.6 = 2.586</w:t>
            </w:r>
          </w:p>
          <w:p w14:paraId="379B82BC" w14:textId="389DA903" w:rsidR="00A3040F" w:rsidRPr="00A3040F" w:rsidRDefault="00A3040F" w:rsidP="00A3040F">
            <w:pPr>
              <w:rPr>
                <w:rFonts w:ascii="Symbol" w:hAnsi="Symbol" w:cs="Calibri"/>
                <w:color w:val="000000"/>
                <w:sz w:val="22"/>
                <w:szCs w:val="22"/>
              </w:rPr>
            </w:pPr>
            <w:r>
              <w:t xml:space="preserve">Let X = # exist from surgery in 30 min. X ~ </w:t>
            </w:r>
            <w:r w:rsidRPr="00A3040F">
              <w:t>Poi(2.586). P</w:t>
            </w:r>
            <w:r>
              <w:t>r</w:t>
            </w:r>
            <w:r w:rsidRPr="00A3040F">
              <w:t>(X=k)</w:t>
            </w:r>
            <w:r>
              <w:t xml:space="preserve"> = </w:t>
            </w:r>
            <w:r w:rsidRPr="00A3040F">
              <w:t>e</w:t>
            </w:r>
            <w:r>
              <w:rPr>
                <w:vertAlign w:val="superscript"/>
              </w:rPr>
              <w:t>-2.586</w:t>
            </w:r>
            <w:r>
              <w:t>2.586</w:t>
            </w:r>
            <w:r>
              <w:rPr>
                <w:vertAlign w:val="superscript"/>
              </w:rPr>
              <w:t>k</w:t>
            </w:r>
            <w:r>
              <w:t>/k!</w:t>
            </w:r>
          </w:p>
          <w:p w14:paraId="5236964A" w14:textId="49EB3314" w:rsidR="00A3040F" w:rsidRDefault="00A3040F" w:rsidP="00A3040F">
            <w:r>
              <w:t>Pr(X</w:t>
            </w:r>
            <w:r>
              <w:sym w:font="Symbol" w:char="F0B3"/>
            </w:r>
            <w:r>
              <w:t>3) = 1 – Pr(X</w:t>
            </w:r>
            <w:r>
              <w:sym w:font="Symbol" w:char="F0A3"/>
            </w:r>
            <w:r>
              <w:t>2) = 1 – [P</w:t>
            </w:r>
            <w:r>
              <w:rPr>
                <w:vertAlign w:val="subscript"/>
              </w:rPr>
              <w:t>0</w:t>
            </w:r>
            <w:r>
              <w:t xml:space="preserve"> + P</w:t>
            </w:r>
            <w:r>
              <w:rPr>
                <w:vertAlign w:val="subscript"/>
              </w:rPr>
              <w:t>1</w:t>
            </w:r>
            <w:r>
              <w:t xml:space="preserve"> + P</w:t>
            </w:r>
            <w:r>
              <w:rPr>
                <w:vertAlign w:val="subscript"/>
              </w:rPr>
              <w:t>2</w:t>
            </w:r>
            <w:r>
              <w:t>]</w:t>
            </w:r>
          </w:p>
          <w:p w14:paraId="065D71D8" w14:textId="1CDD36F9" w:rsidR="00A3040F" w:rsidRDefault="00A3040F" w:rsidP="00A3040F">
            <w:r>
              <w:t xml:space="preserve">= 0.478 </w:t>
            </w:r>
          </w:p>
          <w:p w14:paraId="013FB93A" w14:textId="479BAA85" w:rsidR="00586332" w:rsidRPr="00A3040F" w:rsidRDefault="00A3040F" w:rsidP="00586332">
            <w:pPr>
              <w:rPr>
                <w:rFonts w:ascii="Symbol" w:hAnsi="Symbol" w:cs="Calibri"/>
                <w:color w:val="000000"/>
                <w:sz w:val="22"/>
                <w:szCs w:val="22"/>
              </w:rPr>
            </w:pPr>
            <w:r>
              <w:t>(Pr(X</w:t>
            </w:r>
            <w:r>
              <w:sym w:font="Symbol" w:char="F0B3"/>
            </w:r>
            <w:r>
              <w:t>2) = 0.72)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0A4AF036" w14:textId="77777777" w:rsidR="00586332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6500B1B8" w14:textId="77777777" w:rsidR="000E4B78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1E6AF7FC" w14:textId="77777777" w:rsidR="000E4B78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148FB0AF" w14:textId="08B841FC" w:rsidR="000E4B78" w:rsidRPr="007B1F64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86332" w:rsidRPr="000560F9" w14:paraId="502E73C4" w14:textId="77777777" w:rsidTr="003B6B05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4C73772E" w14:textId="77777777" w:rsidR="00586332" w:rsidRPr="000560F9" w:rsidRDefault="00586332" w:rsidP="003B6B05">
            <w:pPr>
              <w:jc w:val="right"/>
              <w:rPr>
                <w:b/>
              </w:rPr>
            </w:pPr>
            <w:r w:rsidRPr="000560F9">
              <w:rPr>
                <w:b/>
              </w:rPr>
              <w:t xml:space="preserve"> (b)</w:t>
            </w:r>
          </w:p>
        </w:tc>
        <w:tc>
          <w:tcPr>
            <w:tcW w:w="8850" w:type="dxa"/>
            <w:tcBorders>
              <w:left w:val="single" w:sz="4" w:space="0" w:color="auto"/>
              <w:right w:val="single" w:sz="6" w:space="0" w:color="auto"/>
            </w:tcBorders>
          </w:tcPr>
          <w:p w14:paraId="59D6687B" w14:textId="739CA11A" w:rsidR="00586332" w:rsidRPr="00A3040F" w:rsidRDefault="00A3040F" w:rsidP="00586332">
            <w:pPr>
              <w:rPr>
                <w:vertAlign w:val="superscript"/>
              </w:rPr>
            </w:pPr>
            <w:r w:rsidRPr="00A3040F">
              <w:t xml:space="preserve">Let </w:t>
            </w:r>
            <w:r w:rsidR="000E4B78">
              <w:t>Y</w:t>
            </w:r>
            <w:r>
              <w:t xml:space="preserve"> = # patients requiring prescription.  </w:t>
            </w:r>
            <w:r w:rsidR="000E4B78">
              <w:t>Y</w:t>
            </w:r>
            <w:r>
              <w:t xml:space="preserve"> ~ bin(9, 0.78). Pr(</w:t>
            </w:r>
            <w:r w:rsidR="000E4B78">
              <w:t>Y</w:t>
            </w:r>
            <w:r>
              <w:t xml:space="preserve"> = k) = </w:t>
            </w:r>
            <w:r>
              <w:rPr>
                <w:vertAlign w:val="superscript"/>
              </w:rPr>
              <w:t>9</w:t>
            </w:r>
            <w:r w:rsidRPr="00A3040F">
              <w:t>C</w:t>
            </w:r>
            <w:r>
              <w:rPr>
                <w:vertAlign w:val="subscript"/>
              </w:rPr>
              <w:t>k</w:t>
            </w:r>
            <w:r>
              <w:t>0.78</w:t>
            </w:r>
            <w:r>
              <w:rPr>
                <w:vertAlign w:val="superscript"/>
              </w:rPr>
              <w:t>k</w:t>
            </w:r>
            <w:r>
              <w:t>0.22</w:t>
            </w:r>
            <w:r>
              <w:rPr>
                <w:vertAlign w:val="superscript"/>
              </w:rPr>
              <w:t>9-k</w:t>
            </w:r>
          </w:p>
          <w:p w14:paraId="60C9C377" w14:textId="75A35F93" w:rsidR="00A3040F" w:rsidRDefault="00A3040F" w:rsidP="00586332">
            <w:r>
              <w:t>Pr(</w:t>
            </w:r>
            <w:r w:rsidR="000E4B78">
              <w:t>Y</w:t>
            </w:r>
            <w:r>
              <w:t xml:space="preserve"> </w:t>
            </w:r>
            <w:r>
              <w:sym w:font="Symbol" w:char="F0B3"/>
            </w:r>
            <w:r>
              <w:t>6) = P</w:t>
            </w:r>
            <w:r>
              <w:rPr>
                <w:vertAlign w:val="subscript"/>
              </w:rPr>
              <w:t>6</w:t>
            </w:r>
            <w:r>
              <w:t xml:space="preserve"> + P</w:t>
            </w:r>
            <w:r>
              <w:rPr>
                <w:vertAlign w:val="subscript"/>
              </w:rPr>
              <w:t>7</w:t>
            </w:r>
            <w:r>
              <w:t xml:space="preserve"> + P</w:t>
            </w:r>
            <w:r>
              <w:rPr>
                <w:vertAlign w:val="subscript"/>
              </w:rPr>
              <w:t>8</w:t>
            </w:r>
            <w:r>
              <w:t xml:space="preserve"> + P</w:t>
            </w:r>
            <w:r>
              <w:rPr>
                <w:vertAlign w:val="subscript"/>
              </w:rPr>
              <w:t>9</w:t>
            </w:r>
            <w:r>
              <w:t xml:space="preserve"> </w:t>
            </w:r>
          </w:p>
          <w:p w14:paraId="03BD38F2" w14:textId="11994641" w:rsidR="00A3040F" w:rsidRPr="00A3040F" w:rsidRDefault="00A3040F" w:rsidP="00586332">
            <w:pPr>
              <w:rPr>
                <w:color w:val="FF0000"/>
              </w:rPr>
            </w:pPr>
            <w:r>
              <w:t>= 0.815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</w:tcPr>
          <w:p w14:paraId="0D3E504B" w14:textId="2A4BA0E9" w:rsidR="00586332" w:rsidRPr="007B1F64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2A9AFF73" w14:textId="77C857A1" w:rsidR="00586332" w:rsidRPr="007B1F64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0D6AAAFD" w14:textId="558702AB" w:rsidR="00586332" w:rsidRPr="007B1F64" w:rsidRDefault="000E4B78" w:rsidP="00A3040F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586332" w:rsidRPr="000560F9" w14:paraId="5289F51D" w14:textId="77777777" w:rsidTr="000E4B78">
        <w:trPr>
          <w:trHeight w:val="372"/>
        </w:trPr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211C0776" w14:textId="77777777" w:rsidR="00586332" w:rsidRPr="000560F9" w:rsidRDefault="00586332" w:rsidP="003B6B05">
            <w:pPr>
              <w:jc w:val="right"/>
              <w:rPr>
                <w:b/>
              </w:rPr>
            </w:pPr>
            <w:r w:rsidRPr="000560F9">
              <w:rPr>
                <w:b/>
              </w:rPr>
              <w:t>(c)</w:t>
            </w:r>
          </w:p>
        </w:tc>
        <w:tc>
          <w:tcPr>
            <w:tcW w:w="8850" w:type="dxa"/>
            <w:tcBorders>
              <w:left w:val="single" w:sz="4" w:space="0" w:color="auto"/>
              <w:right w:val="single" w:sz="6" w:space="0" w:color="auto"/>
            </w:tcBorders>
          </w:tcPr>
          <w:p w14:paraId="031B1FC3" w14:textId="48C0BCCC" w:rsidR="00586332" w:rsidRDefault="00A3040F" w:rsidP="00586332">
            <w:r>
              <w:t xml:space="preserve">Let </w:t>
            </w:r>
            <w:r w:rsidR="000E4B78">
              <w:t>W</w:t>
            </w:r>
            <w:r>
              <w:t xml:space="preserve"> = # patients seen in a year. </w:t>
            </w:r>
            <w:r w:rsidR="000E4B78">
              <w:t>W</w:t>
            </w:r>
            <w:r>
              <w:t>~ N(885</w:t>
            </w:r>
            <w:r w:rsidR="000E4B78">
              <w:t>9</w:t>
            </w:r>
            <w:r>
              <w:t>,</w:t>
            </w:r>
            <w:r w:rsidR="000E4B78">
              <w:t>86</w:t>
            </w:r>
            <w:r>
              <w:rPr>
                <w:vertAlign w:val="superscript"/>
              </w:rPr>
              <w:t>2</w:t>
            </w:r>
            <w:r>
              <w:t>)</w:t>
            </w:r>
          </w:p>
          <w:p w14:paraId="46E696EC" w14:textId="4101DE5A" w:rsidR="000E4B78" w:rsidRDefault="000E4B78" w:rsidP="00586332">
            <w:r>
              <w:t xml:space="preserve">Pr(W&gt;9000) = 1- Pr(W&lt;9000) </w:t>
            </w:r>
          </w:p>
          <w:p w14:paraId="0B480E36" w14:textId="7DFBD662" w:rsidR="00A3040F" w:rsidRPr="00A3040F" w:rsidRDefault="000E4B78" w:rsidP="00586332">
            <w:r>
              <w:t>= 0.051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</w:tcPr>
          <w:p w14:paraId="6877B788" w14:textId="77777777" w:rsidR="00586332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1FF3CD0E" w14:textId="77777777" w:rsidR="000E4B78" w:rsidRDefault="000E4B78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256FF154" w14:textId="11897ECB" w:rsidR="000E4B78" w:rsidRPr="007B1F64" w:rsidRDefault="000E4B78" w:rsidP="000E4B78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</w:tc>
      </w:tr>
      <w:tr w:rsidR="000E4B78" w:rsidRPr="000560F9" w14:paraId="325EE820" w14:textId="77777777" w:rsidTr="003B6B05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44552E" w14:textId="6899448E" w:rsidR="000E4B78" w:rsidRPr="000560F9" w:rsidRDefault="000E4B78" w:rsidP="003B6B05">
            <w:pPr>
              <w:jc w:val="right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8850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4FECEC2" w14:textId="2558276C" w:rsidR="005F135E" w:rsidRPr="005F135E" w:rsidRDefault="000E4B78" w:rsidP="00586332">
            <w:r>
              <w:t>Pr(W&lt; M) = 0.98</w:t>
            </w:r>
            <w:r w:rsidR="005F135E">
              <w:t xml:space="preserve">  = Pr(</w:t>
            </w:r>
            <w:r w:rsidR="005F135E">
              <w:rPr>
                <w:vertAlign w:val="superscript"/>
              </w:rPr>
              <w:t>W-8859</w:t>
            </w:r>
            <w:r w:rsidR="005F135E">
              <w:t>/</w:t>
            </w:r>
            <w:r w:rsidR="005F135E">
              <w:rPr>
                <w:vertAlign w:val="subscript"/>
              </w:rPr>
              <w:t>86</w:t>
            </w:r>
            <w:r w:rsidR="005F135E">
              <w:t>)</w:t>
            </w:r>
          </w:p>
          <w:p w14:paraId="15A11771" w14:textId="59535935" w:rsidR="005F135E" w:rsidRPr="005F135E" w:rsidRDefault="005F135E" w:rsidP="00586332">
            <w:r>
              <w:t>Pr(Z&lt; 0.43) ~ 0.98</w:t>
            </w:r>
            <w:r w:rsidR="000E4B78">
              <w:t xml:space="preserve"> </w:t>
            </w:r>
            <w:r>
              <w:t xml:space="preserve">so </w:t>
            </w:r>
            <w:r>
              <w:rPr>
                <w:vertAlign w:val="superscript"/>
              </w:rPr>
              <w:t>W-8859</w:t>
            </w:r>
            <w:r>
              <w:t>/</w:t>
            </w:r>
            <w:r>
              <w:rPr>
                <w:vertAlign w:val="subscript"/>
              </w:rPr>
              <w:t>86</w:t>
            </w:r>
            <w:r>
              <w:t xml:space="preserve"> = 0.43</w:t>
            </w:r>
          </w:p>
          <w:p w14:paraId="3A849596" w14:textId="41027075" w:rsidR="005F135E" w:rsidRDefault="005F135E" w:rsidP="00586332">
            <w:r>
              <w:t>M = 8,896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CC9AF3C" w14:textId="1BB1F5B3" w:rsidR="000E4B78" w:rsidRDefault="005F135E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469A7C41" w14:textId="77777777" w:rsidR="005F135E" w:rsidRDefault="005F135E" w:rsidP="003B6B05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</w:p>
          <w:p w14:paraId="0B6B6719" w14:textId="2F9D991D" w:rsidR="005F135E" w:rsidRDefault="005F135E" w:rsidP="003B6B05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</w:p>
        </w:tc>
      </w:tr>
    </w:tbl>
    <w:p w14:paraId="118D2BF6" w14:textId="77777777" w:rsidR="00586332" w:rsidRDefault="00586332" w:rsidP="00586332">
      <w:pPr>
        <w:rPr>
          <w:bCs/>
          <w:iCs/>
          <w:color w:val="FF0000"/>
        </w:rPr>
      </w:pPr>
    </w:p>
    <w:tbl>
      <w:tblPr>
        <w:tblW w:w="106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6440"/>
        <w:gridCol w:w="2268"/>
        <w:gridCol w:w="709"/>
      </w:tblGrid>
      <w:tr w:rsidR="006067EB" w:rsidRPr="000560F9" w14:paraId="01265CA6" w14:textId="77777777" w:rsidTr="003B6B05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B0683B9" w14:textId="77777777" w:rsidR="006067EB" w:rsidRPr="006067EB" w:rsidRDefault="006067EB" w:rsidP="003B6B05">
            <w:pPr>
              <w:jc w:val="right"/>
              <w:rPr>
                <w:b/>
              </w:rPr>
            </w:pPr>
            <w:r w:rsidRPr="006067EB">
              <w:rPr>
                <w:b/>
              </w:rPr>
              <w:t>Question</w:t>
            </w:r>
          </w:p>
          <w:p w14:paraId="53F83848" w14:textId="3140B9AF" w:rsidR="006067EB" w:rsidRPr="006067EB" w:rsidRDefault="006067EB" w:rsidP="003B6B05">
            <w:pPr>
              <w:jc w:val="right"/>
              <w:rPr>
                <w:b/>
              </w:rPr>
            </w:pPr>
            <w:r w:rsidRPr="006067EB">
              <w:rPr>
                <w:b/>
              </w:rPr>
              <w:t>3 (a)</w:t>
            </w:r>
          </w:p>
        </w:tc>
        <w:tc>
          <w:tcPr>
            <w:tcW w:w="8708" w:type="dxa"/>
            <w:gridSpan w:val="2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tbl>
            <w:tblPr>
              <w:tblW w:w="8859" w:type="dxa"/>
              <w:tblLayout w:type="fixed"/>
              <w:tblLook w:val="04A0" w:firstRow="1" w:lastRow="0" w:firstColumn="1" w:lastColumn="0" w:noHBand="0" w:noVBand="1"/>
            </w:tblPr>
            <w:tblGrid>
              <w:gridCol w:w="1499"/>
              <w:gridCol w:w="1073"/>
              <w:gridCol w:w="1073"/>
              <w:gridCol w:w="584"/>
              <w:gridCol w:w="683"/>
              <w:gridCol w:w="1711"/>
              <w:gridCol w:w="1163"/>
              <w:gridCol w:w="1073"/>
            </w:tblGrid>
            <w:tr w:rsidR="00341D7A" w:rsidRPr="005F178A" w14:paraId="6B62C1EC" w14:textId="77777777" w:rsidTr="00341D7A">
              <w:trPr>
                <w:trHeight w:val="227"/>
              </w:trPr>
              <w:tc>
                <w:tcPr>
                  <w:tcW w:w="14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940775" w14:textId="77777777" w:rsidR="00341D7A" w:rsidRPr="005F178A" w:rsidRDefault="00341D7A" w:rsidP="00341D7A">
                  <w:pPr>
                    <w:rPr>
                      <w:color w:val="FF0000"/>
                      <w:sz w:val="22"/>
                      <w:szCs w:val="22"/>
                      <w:lang w:eastAsia="en-GB"/>
                    </w:rPr>
                  </w:pP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EF0385" w14:textId="50977B97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home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66F470" w14:textId="38E58892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shop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BC2E8C" w14:textId="77777777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352A41A" w14:textId="302E1010" w:rsidR="00341D7A" w:rsidRPr="005F178A" w:rsidRDefault="00341D7A" w:rsidP="00341D7A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(i)</w:t>
                  </w:r>
                </w:p>
              </w:tc>
              <w:tc>
                <w:tcPr>
                  <w:tcW w:w="17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46E3ADC" w14:textId="77F8F75D" w:rsidR="00341D7A" w:rsidRPr="005F178A" w:rsidRDefault="00341D7A" w:rsidP="00341D7A">
                  <w:pPr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Pr(sh)</w:t>
                  </w:r>
                </w:p>
              </w:tc>
              <w:tc>
                <w:tcPr>
                  <w:tcW w:w="11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D4D35B" w14:textId="3D2DBEF3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15/25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BCFDD6" w14:textId="61748C93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0.60</w:t>
                  </w:r>
                </w:p>
              </w:tc>
            </w:tr>
            <w:tr w:rsidR="00341D7A" w:rsidRPr="005F178A" w14:paraId="750563F9" w14:textId="77777777" w:rsidTr="00341D7A">
              <w:trPr>
                <w:trHeight w:val="227"/>
              </w:trPr>
              <w:tc>
                <w:tcPr>
                  <w:tcW w:w="14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B66A01" w14:textId="0398B12B" w:rsidR="00341D7A" w:rsidRPr="005F178A" w:rsidRDefault="00341D7A" w:rsidP="00341D7A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heated</w:t>
                  </w:r>
                </w:p>
              </w:tc>
              <w:tc>
                <w:tcPr>
                  <w:tcW w:w="1073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0D7829" w14:textId="65917510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073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C7A7E5" w14:textId="2220C703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80BE5A" w14:textId="5D9E7208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136B72" w14:textId="1E224789" w:rsidR="00341D7A" w:rsidRPr="005F178A" w:rsidRDefault="00341D7A" w:rsidP="00341D7A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(ii)</w:t>
                  </w:r>
                </w:p>
              </w:tc>
              <w:tc>
                <w:tcPr>
                  <w:tcW w:w="17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0DCBB4" w14:textId="337595F5" w:rsidR="00341D7A" w:rsidRPr="005F178A" w:rsidRDefault="00341D7A" w:rsidP="00341D7A">
                  <w:pPr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Pr(¬ [he </w:t>
                  </w:r>
                  <w:r>
                    <w:rPr>
                      <w:rFonts w:ascii="Symbol" w:hAnsi="Symbol"/>
                      <w:color w:val="000000"/>
                      <w:sz w:val="22"/>
                      <w:szCs w:val="22"/>
                    </w:rPr>
                    <w:t>Ç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 ho])</w:t>
                  </w:r>
                </w:p>
              </w:tc>
              <w:tc>
                <w:tcPr>
                  <w:tcW w:w="11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4CA9AF" w14:textId="368C295E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1-2/25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166AA1" w14:textId="56CFB637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0.92</w:t>
                  </w:r>
                </w:p>
              </w:tc>
            </w:tr>
            <w:tr w:rsidR="00341D7A" w:rsidRPr="005F178A" w14:paraId="21A01077" w14:textId="77777777" w:rsidTr="00341D7A">
              <w:trPr>
                <w:trHeight w:val="227"/>
              </w:trPr>
              <w:tc>
                <w:tcPr>
                  <w:tcW w:w="14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D93E37" w14:textId="1085F914" w:rsidR="00341D7A" w:rsidRPr="005F178A" w:rsidRDefault="00341D7A" w:rsidP="00341D7A">
                  <w:pPr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unheated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34C070" w14:textId="6BBC07CC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7574A" w14:textId="129355BE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6C7A1C" w14:textId="5EA3BB4C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7958846" w14:textId="59DEE3CF" w:rsidR="00341D7A" w:rsidRPr="005F178A" w:rsidRDefault="00341D7A" w:rsidP="00341D7A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(iii)</w:t>
                  </w:r>
                </w:p>
              </w:tc>
              <w:tc>
                <w:tcPr>
                  <w:tcW w:w="17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E99A1E5" w14:textId="3A47012F" w:rsidR="00341D7A" w:rsidRPr="005F178A" w:rsidRDefault="00341D7A" w:rsidP="00341D7A">
                  <w:pPr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Pr(ho </w:t>
                  </w:r>
                  <w:r>
                    <w:rPr>
                      <w:rFonts w:ascii="Symbol" w:hAnsi="Symbol"/>
                      <w:color w:val="000000"/>
                      <w:sz w:val="22"/>
                      <w:szCs w:val="22"/>
                    </w:rPr>
                    <w:t>È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 he)</w:t>
                  </w:r>
                </w:p>
              </w:tc>
              <w:tc>
                <w:tcPr>
                  <w:tcW w:w="11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E4BE6F" w14:textId="52CCB386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16/25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6A85E9" w14:textId="08A9C83C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0.64</w:t>
                  </w:r>
                </w:p>
              </w:tc>
            </w:tr>
            <w:tr w:rsidR="00341D7A" w:rsidRPr="005F178A" w14:paraId="68D7EE5E" w14:textId="77777777" w:rsidTr="00341D7A">
              <w:trPr>
                <w:trHeight w:val="227"/>
              </w:trPr>
              <w:tc>
                <w:tcPr>
                  <w:tcW w:w="14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A47063" w14:textId="77777777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784090" w14:textId="4196DDF0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518970" w14:textId="00E1D3E6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25F35" w14:textId="4F91D225" w:rsidR="00341D7A" w:rsidRPr="005F178A" w:rsidRDefault="00341D7A" w:rsidP="00341D7A">
                  <w:pPr>
                    <w:jc w:val="center"/>
                    <w:rPr>
                      <w:color w:val="FF0000"/>
                      <w:sz w:val="22"/>
                      <w:szCs w:val="22"/>
                    </w:rPr>
                  </w:pPr>
                  <w:r w:rsidRPr="005F178A">
                    <w:rPr>
                      <w:color w:val="000000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DB6612" w14:textId="227CB978" w:rsidR="00341D7A" w:rsidRPr="005F178A" w:rsidRDefault="00341D7A" w:rsidP="00341D7A">
                  <w:pPr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(iv)</w:t>
                  </w:r>
                </w:p>
              </w:tc>
              <w:tc>
                <w:tcPr>
                  <w:tcW w:w="17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8E79702" w14:textId="083A63D9" w:rsidR="00341D7A" w:rsidRPr="005F178A" w:rsidRDefault="00341D7A" w:rsidP="00341D7A">
                  <w:pPr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Pr( he | ¬ sh)</w:t>
                  </w:r>
                </w:p>
              </w:tc>
              <w:tc>
                <w:tcPr>
                  <w:tcW w:w="11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98F2BA" w14:textId="1D774A60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8/10</w:t>
                  </w:r>
                </w:p>
              </w:tc>
              <w:tc>
                <w:tcPr>
                  <w:tcW w:w="10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1A4C2F4" w14:textId="7749B368" w:rsidR="00341D7A" w:rsidRPr="005F178A" w:rsidRDefault="00341D7A" w:rsidP="00341D7A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0.80</w:t>
                  </w:r>
                </w:p>
              </w:tc>
            </w:tr>
          </w:tbl>
          <w:p w14:paraId="3EE08349" w14:textId="77777777" w:rsidR="006067EB" w:rsidRPr="005F178A" w:rsidRDefault="006067EB" w:rsidP="003B6B05">
            <w:pPr>
              <w:rPr>
                <w:color w:val="FF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6195A04" w14:textId="77777777" w:rsidR="006067EB" w:rsidRPr="005F178A" w:rsidRDefault="006067EB" w:rsidP="003B6B05">
            <w:pPr>
              <w:jc w:val="right"/>
              <w:rPr>
                <w:iCs/>
              </w:rPr>
            </w:pPr>
            <w:r w:rsidRPr="005F178A">
              <w:rPr>
                <w:iCs/>
                <w:sz w:val="22"/>
                <w:szCs w:val="22"/>
              </w:rPr>
              <w:t>2</w:t>
            </w:r>
          </w:p>
          <w:p w14:paraId="559F24C4" w14:textId="77777777" w:rsidR="006067EB" w:rsidRPr="005F178A" w:rsidRDefault="006067EB" w:rsidP="003B6B05">
            <w:pPr>
              <w:jc w:val="right"/>
              <w:rPr>
                <w:iCs/>
              </w:rPr>
            </w:pPr>
            <w:r w:rsidRPr="005F178A">
              <w:rPr>
                <w:iCs/>
              </w:rPr>
              <w:t>2</w:t>
            </w:r>
          </w:p>
          <w:p w14:paraId="555260D2" w14:textId="77777777" w:rsidR="006067EB" w:rsidRPr="005F178A" w:rsidRDefault="006067EB" w:rsidP="003B6B05">
            <w:pPr>
              <w:jc w:val="right"/>
              <w:rPr>
                <w:iCs/>
              </w:rPr>
            </w:pPr>
            <w:r w:rsidRPr="005F178A">
              <w:rPr>
                <w:iCs/>
              </w:rPr>
              <w:t>2</w:t>
            </w:r>
          </w:p>
          <w:p w14:paraId="54594E86" w14:textId="77777777" w:rsidR="006067EB" w:rsidRPr="005F178A" w:rsidRDefault="006067EB" w:rsidP="003B6B05">
            <w:pPr>
              <w:jc w:val="right"/>
              <w:rPr>
                <w:iCs/>
                <w:color w:val="FF0000"/>
                <w:sz w:val="22"/>
                <w:szCs w:val="22"/>
              </w:rPr>
            </w:pPr>
            <w:r w:rsidRPr="005F178A">
              <w:rPr>
                <w:iCs/>
              </w:rPr>
              <w:t>2</w:t>
            </w:r>
          </w:p>
        </w:tc>
      </w:tr>
      <w:tr w:rsidR="00AC526A" w:rsidRPr="000560F9" w14:paraId="154BF19A" w14:textId="77777777" w:rsidTr="003B6B05">
        <w:tc>
          <w:tcPr>
            <w:tcW w:w="1215" w:type="dxa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37BD0A59" w14:textId="27141E27" w:rsidR="00AC526A" w:rsidRPr="006067EB" w:rsidRDefault="00AC526A" w:rsidP="003B6B05">
            <w:pPr>
              <w:jc w:val="right"/>
              <w:rPr>
                <w:b/>
              </w:rPr>
            </w:pPr>
            <w:r w:rsidRPr="006067EB">
              <w:rPr>
                <w:b/>
              </w:rPr>
              <w:t>(</w:t>
            </w:r>
            <w:r>
              <w:rPr>
                <w:b/>
              </w:rPr>
              <w:t>b)</w:t>
            </w:r>
          </w:p>
        </w:tc>
        <w:tc>
          <w:tcPr>
            <w:tcW w:w="8708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58368147" w14:textId="57385034" w:rsidR="00AC526A" w:rsidRPr="000560F9" w:rsidRDefault="00AC526A" w:rsidP="003B6B05">
            <w:pPr>
              <w:tabs>
                <w:tab w:val="left" w:pos="1674"/>
              </w:tabs>
              <w:rPr>
                <w:color w:val="FF0000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6" w:space="0" w:color="auto"/>
            </w:tcBorders>
          </w:tcPr>
          <w:p w14:paraId="12D1CA56" w14:textId="6AF51520" w:rsidR="00AC526A" w:rsidRPr="000560F9" w:rsidRDefault="00AC526A" w:rsidP="003B6B05">
            <w:pPr>
              <w:jc w:val="right"/>
              <w:rPr>
                <w:iCs/>
                <w:color w:val="FF0000"/>
              </w:rPr>
            </w:pPr>
          </w:p>
        </w:tc>
      </w:tr>
      <w:tr w:rsidR="00AC526A" w:rsidRPr="000560F9" w14:paraId="0E3B9759" w14:textId="77777777" w:rsidTr="00AC526A">
        <w:trPr>
          <w:trHeight w:val="372"/>
        </w:trPr>
        <w:tc>
          <w:tcPr>
            <w:tcW w:w="121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14:paraId="1D8068CE" w14:textId="0EC73C2A" w:rsidR="00AC526A" w:rsidRPr="006067EB" w:rsidRDefault="00AC526A" w:rsidP="003B6B05">
            <w:pPr>
              <w:jc w:val="right"/>
              <w:rPr>
                <w:b/>
              </w:rPr>
            </w:pPr>
          </w:p>
        </w:tc>
        <w:tc>
          <w:tcPr>
            <w:tcW w:w="6440" w:type="dxa"/>
            <w:tcBorders>
              <w:left w:val="single" w:sz="4" w:space="0" w:color="auto"/>
              <w:right w:val="single" w:sz="6" w:space="0" w:color="auto"/>
            </w:tcBorders>
          </w:tcPr>
          <w:p w14:paraId="624161BA" w14:textId="5A9B2C96" w:rsidR="00AC526A" w:rsidRPr="000560F9" w:rsidRDefault="00AC526A" w:rsidP="003B6B05">
            <w:pPr>
              <w:rPr>
                <w:noProof/>
                <w:color w:val="FF0000"/>
                <w:lang w:eastAsia="en-GB"/>
              </w:rPr>
            </w:pPr>
            <w:r w:rsidRPr="00AC526A">
              <w:rPr>
                <w:noProof/>
                <w:color w:val="FF0000"/>
                <w:vertAlign w:val="superscript"/>
                <w:lang w:val="en-IE" w:eastAsia="en-IE"/>
              </w:rPr>
              <w:drawing>
                <wp:inline distT="0" distB="0" distL="0" distR="0" wp14:anchorId="0E0A57FA" wp14:editId="3DDDD15C">
                  <wp:extent cx="3822896" cy="1682836"/>
                  <wp:effectExtent l="0" t="0" r="6350" b="0"/>
                  <wp:docPr id="2109437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4370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896" cy="168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single" w:sz="4" w:space="0" w:color="auto"/>
              <w:right w:val="single" w:sz="6" w:space="0" w:color="auto"/>
            </w:tcBorders>
          </w:tcPr>
          <w:p w14:paraId="014F13EF" w14:textId="77777777" w:rsidR="00AC526A" w:rsidRPr="00AC526A" w:rsidRDefault="00AC526A" w:rsidP="003B6B05">
            <w:pPr>
              <w:rPr>
                <w:i/>
                <w:iCs/>
                <w:noProof/>
                <w:lang w:eastAsia="en-GB"/>
              </w:rPr>
            </w:pPr>
          </w:p>
          <w:p w14:paraId="51BC78DC" w14:textId="77777777" w:rsidR="00AC526A" w:rsidRPr="00AC526A" w:rsidRDefault="00AC526A" w:rsidP="003B6B05">
            <w:pPr>
              <w:rPr>
                <w:i/>
                <w:iCs/>
                <w:noProof/>
                <w:lang w:eastAsia="en-GB"/>
              </w:rPr>
            </w:pPr>
          </w:p>
          <w:p w14:paraId="68BDDBF7" w14:textId="77777777" w:rsidR="00AC526A" w:rsidRDefault="00AC526A" w:rsidP="003B6B05">
            <w:pPr>
              <w:rPr>
                <w:i/>
                <w:iCs/>
                <w:noProof/>
                <w:lang w:eastAsia="en-GB"/>
              </w:rPr>
            </w:pPr>
          </w:p>
          <w:p w14:paraId="35C16A2B" w14:textId="77777777" w:rsidR="00AC526A" w:rsidRDefault="00AC526A" w:rsidP="003B6B05">
            <w:pPr>
              <w:rPr>
                <w:i/>
                <w:iCs/>
                <w:noProof/>
                <w:lang w:eastAsia="en-GB"/>
              </w:rPr>
            </w:pPr>
          </w:p>
          <w:p w14:paraId="64B175EA" w14:textId="77777777" w:rsidR="00AC526A" w:rsidRDefault="00AC526A" w:rsidP="003B6B05">
            <w:pPr>
              <w:rPr>
                <w:i/>
                <w:iCs/>
                <w:noProof/>
                <w:lang w:eastAsia="en-GB"/>
              </w:rPr>
            </w:pPr>
          </w:p>
          <w:p w14:paraId="4675833D" w14:textId="07059177" w:rsidR="00AC526A" w:rsidRPr="00AC526A" w:rsidRDefault="00AC526A" w:rsidP="003B6B05">
            <w:pPr>
              <w:rPr>
                <w:i/>
                <w:iCs/>
                <w:noProof/>
                <w:lang w:eastAsia="en-GB"/>
              </w:rPr>
            </w:pPr>
            <w:r w:rsidRPr="00AC526A">
              <w:rPr>
                <w:i/>
                <w:iCs/>
                <w:noProof/>
                <w:lang w:eastAsia="en-GB"/>
              </w:rPr>
              <w:t>Part tree dig</w:t>
            </w:r>
          </w:p>
          <w:p w14:paraId="05D2FD06" w14:textId="77777777" w:rsidR="00AC526A" w:rsidRPr="00AC526A" w:rsidRDefault="00AC526A" w:rsidP="003B6B05">
            <w:pPr>
              <w:rPr>
                <w:i/>
                <w:iCs/>
                <w:noProof/>
                <w:lang w:eastAsia="en-GB"/>
              </w:rPr>
            </w:pPr>
            <w:r w:rsidRPr="00AC526A">
              <w:rPr>
                <w:i/>
                <w:iCs/>
                <w:noProof/>
                <w:lang w:eastAsia="en-GB"/>
              </w:rPr>
              <w:t>Full tree dig</w:t>
            </w:r>
          </w:p>
          <w:p w14:paraId="0A4172A0" w14:textId="77777777" w:rsidR="00AC526A" w:rsidRPr="000560F9" w:rsidRDefault="00AC526A" w:rsidP="003B6B05">
            <w:pPr>
              <w:rPr>
                <w:noProof/>
                <w:color w:val="FF0000"/>
                <w:lang w:eastAsia="en-GB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6" w:space="0" w:color="auto"/>
            </w:tcBorders>
          </w:tcPr>
          <w:p w14:paraId="0BD71462" w14:textId="77777777" w:rsidR="00AC526A" w:rsidRPr="00AC526A" w:rsidRDefault="00AC526A" w:rsidP="003B6B05">
            <w:pPr>
              <w:jc w:val="right"/>
              <w:rPr>
                <w:iCs/>
              </w:rPr>
            </w:pPr>
          </w:p>
          <w:p w14:paraId="5535A62D" w14:textId="77777777" w:rsidR="00AC526A" w:rsidRPr="00AC526A" w:rsidRDefault="00AC526A" w:rsidP="003B6B05">
            <w:pPr>
              <w:jc w:val="right"/>
              <w:rPr>
                <w:iCs/>
              </w:rPr>
            </w:pPr>
          </w:p>
          <w:p w14:paraId="3D0A24B4" w14:textId="77777777" w:rsidR="00AC526A" w:rsidRDefault="00AC526A" w:rsidP="003B6B05">
            <w:pPr>
              <w:jc w:val="right"/>
              <w:rPr>
                <w:iCs/>
              </w:rPr>
            </w:pPr>
          </w:p>
          <w:p w14:paraId="25DFC5D3" w14:textId="77777777" w:rsidR="00AC526A" w:rsidRDefault="00AC526A" w:rsidP="003B6B05">
            <w:pPr>
              <w:jc w:val="right"/>
              <w:rPr>
                <w:iCs/>
              </w:rPr>
            </w:pPr>
          </w:p>
          <w:p w14:paraId="7E87EBF8" w14:textId="77777777" w:rsidR="00AC526A" w:rsidRDefault="00AC526A" w:rsidP="003B6B05">
            <w:pPr>
              <w:jc w:val="right"/>
              <w:rPr>
                <w:iCs/>
              </w:rPr>
            </w:pPr>
          </w:p>
          <w:p w14:paraId="0634FD7E" w14:textId="14B4FE2E" w:rsidR="00AC526A" w:rsidRPr="00AC526A" w:rsidRDefault="00AC526A" w:rsidP="003B6B05">
            <w:pPr>
              <w:jc w:val="right"/>
              <w:rPr>
                <w:iCs/>
              </w:rPr>
            </w:pPr>
            <w:r>
              <w:rPr>
                <w:iCs/>
              </w:rPr>
              <w:t>4</w:t>
            </w:r>
          </w:p>
          <w:p w14:paraId="68A95C8E" w14:textId="77777777" w:rsidR="00AC526A" w:rsidRPr="00AC526A" w:rsidRDefault="00AC526A" w:rsidP="003B6B05">
            <w:pPr>
              <w:jc w:val="right"/>
              <w:rPr>
                <w:iCs/>
              </w:rPr>
            </w:pPr>
            <w:r w:rsidRPr="00AC526A">
              <w:rPr>
                <w:iCs/>
              </w:rPr>
              <w:t>3</w:t>
            </w:r>
          </w:p>
          <w:p w14:paraId="3BEBFD75" w14:textId="77777777" w:rsidR="00AC526A" w:rsidRPr="00AC526A" w:rsidRDefault="00AC526A" w:rsidP="003B6B05">
            <w:pPr>
              <w:jc w:val="right"/>
              <w:rPr>
                <w:iCs/>
              </w:rPr>
            </w:pPr>
            <w:r w:rsidRPr="00AC526A">
              <w:rPr>
                <w:iCs/>
              </w:rPr>
              <w:t>2</w:t>
            </w:r>
          </w:p>
          <w:p w14:paraId="65872FA4" w14:textId="676747BF" w:rsidR="00AC526A" w:rsidRPr="000560F9" w:rsidRDefault="00AC526A" w:rsidP="003B6B05">
            <w:pPr>
              <w:jc w:val="right"/>
              <w:rPr>
                <w:iCs/>
                <w:color w:val="FF0000"/>
              </w:rPr>
            </w:pPr>
            <w:r w:rsidRPr="00AC526A">
              <w:rPr>
                <w:iCs/>
              </w:rPr>
              <w:t>2</w:t>
            </w:r>
          </w:p>
        </w:tc>
      </w:tr>
      <w:tr w:rsidR="00AC526A" w:rsidRPr="000560F9" w14:paraId="448DA9E6" w14:textId="77777777" w:rsidTr="003B6B05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1F9F898" w14:textId="42D73E53" w:rsidR="00AC526A" w:rsidRPr="006067EB" w:rsidRDefault="00AC526A" w:rsidP="00AC526A">
            <w:pPr>
              <w:jc w:val="right"/>
              <w:rPr>
                <w:b/>
              </w:rPr>
            </w:pPr>
            <w:r w:rsidRPr="006067EB">
              <w:rPr>
                <w:b/>
              </w:rPr>
              <w:t xml:space="preserve"> (b)</w:t>
            </w:r>
          </w:p>
        </w:tc>
        <w:tc>
          <w:tcPr>
            <w:tcW w:w="6440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9D65A76" w14:textId="77777777" w:rsidR="00AC526A" w:rsidRDefault="00AC526A" w:rsidP="00AC526A">
            <w:pPr>
              <w:tabs>
                <w:tab w:val="left" w:pos="1674"/>
              </w:tabs>
            </w:pPr>
            <w:r w:rsidRPr="00AC526A">
              <w:t>Pr(</w:t>
            </w:r>
            <w:r>
              <w:t xml:space="preserve">no </w:t>
            </w:r>
            <w:r w:rsidRPr="00AC526A">
              <w:t>repeat</w:t>
            </w:r>
            <w:r>
              <w:t>s</w:t>
            </w:r>
            <w:r w:rsidRPr="00AC526A">
              <w:t xml:space="preserve"> when 8 items are selected from </w:t>
            </w:r>
            <w:r>
              <w:t>4</w:t>
            </w:r>
            <w:r w:rsidRPr="00AC526A">
              <w:t>0) =</w:t>
            </w:r>
          </w:p>
          <w:p w14:paraId="5213BA57" w14:textId="7E0C7874" w:rsidR="00AC526A" w:rsidRDefault="00AC526A" w:rsidP="00AC526A">
            <w:pPr>
              <w:tabs>
                <w:tab w:val="left" w:pos="1674"/>
              </w:tabs>
            </w:pPr>
            <w:r>
              <w:t xml:space="preserve">1- </w:t>
            </w:r>
            <w:r w:rsidRPr="00AC526A">
              <w:t>Pr(</w:t>
            </w:r>
            <w:r>
              <w:t xml:space="preserve">at least </w:t>
            </w:r>
            <w:r w:rsidRPr="00AC526A">
              <w:t>repeat</w:t>
            </w:r>
            <w:r>
              <w:t>s</w:t>
            </w:r>
            <w:r w:rsidRPr="00AC526A">
              <w:t xml:space="preserve"> when 8 items are selected from </w:t>
            </w:r>
            <w:r>
              <w:t>4</w:t>
            </w:r>
            <w:r w:rsidRPr="00AC526A">
              <w:t xml:space="preserve">0) =  </w:t>
            </w:r>
          </w:p>
          <w:p w14:paraId="1DC2E21F" w14:textId="71526285" w:rsidR="00AC526A" w:rsidRPr="00AC526A" w:rsidRDefault="00AC526A" w:rsidP="00AC526A">
            <w:pPr>
              <w:pStyle w:val="ListParagraph"/>
              <w:numPr>
                <w:ilvl w:val="0"/>
                <w:numId w:val="51"/>
              </w:numPr>
              <w:tabs>
                <w:tab w:val="left" w:pos="1674"/>
              </w:tabs>
              <w:ind w:left="377" w:hanging="377"/>
              <w:rPr>
                <w:noProof/>
                <w:color w:val="FF0000"/>
                <w:vertAlign w:val="superscript"/>
                <w:lang w:eastAsia="en-IE"/>
              </w:rPr>
            </w:pPr>
            <w:r w:rsidRPr="00AC526A">
              <w:rPr>
                <w:vertAlign w:val="superscript"/>
              </w:rPr>
              <w:t>40</w:t>
            </w:r>
            <w:r w:rsidRPr="00AC526A">
              <w:t>P</w:t>
            </w:r>
            <w:r w:rsidRPr="00AC526A">
              <w:rPr>
                <w:vertAlign w:val="subscript"/>
              </w:rPr>
              <w:t>8</w:t>
            </w:r>
            <w:r w:rsidRPr="00AC526A">
              <w:t>/</w:t>
            </w:r>
            <w:r>
              <w:t>3</w:t>
            </w:r>
            <w:r w:rsidRPr="00AC526A">
              <w:t>0</w:t>
            </w:r>
            <w:r w:rsidRPr="00AC526A">
              <w:rPr>
                <w:vertAlign w:val="superscript"/>
              </w:rPr>
              <w:t>8</w:t>
            </w:r>
            <w:r w:rsidRPr="00AC526A">
              <w:t xml:space="preserve"> = </w:t>
            </w:r>
            <w:r>
              <w:t>0.527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8697F53" w14:textId="59D7C00F" w:rsidR="00AC526A" w:rsidRPr="000560F9" w:rsidRDefault="00AC526A" w:rsidP="00AC526A">
            <w:pPr>
              <w:rPr>
                <w:i/>
                <w:iCs/>
                <w:noProof/>
                <w:color w:val="FF0000"/>
                <w:lang w:eastAsia="en-GB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4EFE846" w14:textId="77777777" w:rsidR="00AC526A" w:rsidRPr="00AC526A" w:rsidRDefault="00AC526A" w:rsidP="00AC526A">
            <w:pPr>
              <w:jc w:val="right"/>
              <w:rPr>
                <w:iCs/>
              </w:rPr>
            </w:pPr>
            <w:r w:rsidRPr="00AC526A">
              <w:rPr>
                <w:iCs/>
              </w:rPr>
              <w:t>2</w:t>
            </w:r>
          </w:p>
          <w:p w14:paraId="42AEA3B1" w14:textId="77777777" w:rsidR="00AC526A" w:rsidRPr="00AC526A" w:rsidRDefault="00AC526A" w:rsidP="00AC526A">
            <w:pPr>
              <w:jc w:val="right"/>
              <w:rPr>
                <w:iCs/>
              </w:rPr>
            </w:pPr>
            <w:r w:rsidRPr="00AC526A">
              <w:rPr>
                <w:iCs/>
              </w:rPr>
              <w:t>2</w:t>
            </w:r>
          </w:p>
          <w:p w14:paraId="6246789A" w14:textId="29B311DA" w:rsidR="00AC526A" w:rsidRPr="000560F9" w:rsidRDefault="00AC526A" w:rsidP="00AC526A">
            <w:pPr>
              <w:jc w:val="right"/>
              <w:rPr>
                <w:iCs/>
                <w:color w:val="FF0000"/>
              </w:rPr>
            </w:pPr>
            <w:r w:rsidRPr="00AC526A">
              <w:rPr>
                <w:iCs/>
              </w:rPr>
              <w:t>2</w:t>
            </w:r>
          </w:p>
        </w:tc>
      </w:tr>
    </w:tbl>
    <w:p w14:paraId="79FF75F5" w14:textId="77777777" w:rsidR="00E055A4" w:rsidRDefault="000560F9" w:rsidP="00E055A4">
      <w:r>
        <w:br w:type="column"/>
      </w:r>
    </w:p>
    <w:tbl>
      <w:tblPr>
        <w:tblW w:w="10635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7365"/>
        <w:gridCol w:w="817"/>
        <w:gridCol w:w="818"/>
        <w:gridCol w:w="643"/>
        <w:gridCol w:w="992"/>
      </w:tblGrid>
      <w:tr w:rsidR="005C6189" w:rsidRPr="005C6189" w14:paraId="65AE986F" w14:textId="77777777" w:rsidTr="001C3346">
        <w:trPr>
          <w:cantSplit/>
        </w:trPr>
        <w:tc>
          <w:tcPr>
            <w:tcW w:w="7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2E214" w14:textId="77777777" w:rsidR="003C2B12" w:rsidRPr="005C6189" w:rsidRDefault="003C2B12" w:rsidP="001C3346">
            <w:pPr>
              <w:jc w:val="center"/>
              <w:rPr>
                <w:b/>
              </w:rPr>
            </w:pPr>
            <w:r w:rsidRPr="005C6189">
              <w:rPr>
                <w:b/>
              </w:rPr>
              <w:t>Model Answer(s)/Marking Scheme(s)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27E7B7" w14:textId="77777777" w:rsidR="003C2B12" w:rsidRPr="005C6189" w:rsidRDefault="003C2B12" w:rsidP="001C3346">
            <w:pPr>
              <w:rPr>
                <w:b/>
              </w:rPr>
            </w:pPr>
            <w:r w:rsidRPr="005C6189">
              <w:rPr>
                <w:b/>
              </w:rPr>
              <w:t xml:space="preserve">Page 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14:paraId="51F13823" w14:textId="72FDEE68" w:rsidR="003C2B12" w:rsidRPr="005C6189" w:rsidRDefault="003C2B12" w:rsidP="001C3346">
            <w:pPr>
              <w:jc w:val="center"/>
              <w:rPr>
                <w:b/>
              </w:rPr>
            </w:pPr>
            <w:r w:rsidRPr="005C6189">
              <w:rPr>
                <w:b/>
              </w:rPr>
              <w:t>2</w:t>
            </w:r>
          </w:p>
        </w:tc>
        <w:tc>
          <w:tcPr>
            <w:tcW w:w="64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E037CD8" w14:textId="77777777" w:rsidR="003C2B12" w:rsidRPr="005C6189" w:rsidRDefault="003C2B12" w:rsidP="001C3346">
            <w:pPr>
              <w:rPr>
                <w:b/>
              </w:rPr>
            </w:pPr>
            <w:r w:rsidRPr="005C6189">
              <w:rPr>
                <w:b/>
              </w:rPr>
              <w:t>of</w:t>
            </w:r>
          </w:p>
        </w:tc>
        <w:tc>
          <w:tcPr>
            <w:tcW w:w="99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6D9340C" w14:textId="77777777" w:rsidR="003C2B12" w:rsidRPr="005C6189" w:rsidRDefault="003C2B12" w:rsidP="001C3346">
            <w:pPr>
              <w:jc w:val="center"/>
              <w:rPr>
                <w:b/>
              </w:rPr>
            </w:pPr>
            <w:r w:rsidRPr="005C6189">
              <w:rPr>
                <w:b/>
              </w:rPr>
              <w:t>2</w:t>
            </w:r>
          </w:p>
        </w:tc>
      </w:tr>
    </w:tbl>
    <w:p w14:paraId="6428AEEE" w14:textId="77777777" w:rsidR="00A974D1" w:rsidRDefault="00A974D1" w:rsidP="00925370"/>
    <w:tbl>
      <w:tblPr>
        <w:tblW w:w="10629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566"/>
        <w:gridCol w:w="848"/>
      </w:tblGrid>
      <w:tr w:rsidR="003E11C6" w:rsidRPr="000560F9" w14:paraId="1E7662BF" w14:textId="77777777" w:rsidTr="00797387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9E736E4" w14:textId="77777777" w:rsidR="003E11C6" w:rsidRPr="0085700C" w:rsidRDefault="003E11C6" w:rsidP="00797387">
            <w:pPr>
              <w:jc w:val="right"/>
              <w:rPr>
                <w:b/>
              </w:rPr>
            </w:pPr>
            <w:r w:rsidRPr="0085700C">
              <w:rPr>
                <w:b/>
              </w:rPr>
              <w:t>Question</w:t>
            </w:r>
          </w:p>
          <w:p w14:paraId="06318693" w14:textId="7621A96F" w:rsidR="003E11C6" w:rsidRPr="0085700C" w:rsidRDefault="003E11C6" w:rsidP="00797387">
            <w:pPr>
              <w:jc w:val="right"/>
              <w:rPr>
                <w:b/>
              </w:rPr>
            </w:pPr>
            <w:r>
              <w:rPr>
                <w:b/>
              </w:rPr>
              <w:t>4</w:t>
            </w:r>
            <w:r w:rsidRPr="0085700C">
              <w:rPr>
                <w:b/>
              </w:rPr>
              <w:t xml:space="preserve"> (a)</w:t>
            </w:r>
          </w:p>
        </w:tc>
        <w:tc>
          <w:tcPr>
            <w:tcW w:w="856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35045C4B" w14:textId="77777777" w:rsidR="003E11C6" w:rsidRDefault="003E11C6" w:rsidP="00797387">
            <w:r w:rsidRPr="0085700C">
              <w:t xml:space="preserve">Regression equation: </w:t>
            </w:r>
            <w:r>
              <w:t xml:space="preserve"> salary</w:t>
            </w:r>
            <w:r>
              <w:sym w:font="Symbol" w:char="F0A2"/>
            </w:r>
            <w:r>
              <w:t xml:space="preserve"> = 15.1 + 0.63 age</w:t>
            </w:r>
          </w:p>
          <w:p w14:paraId="03556724" w14:textId="77777777" w:rsidR="003E11C6" w:rsidRDefault="003E11C6" w:rsidP="00797387">
            <w:r>
              <w:t>salary</w:t>
            </w:r>
            <w:r>
              <w:sym w:font="Symbol" w:char="F0A2"/>
            </w:r>
            <w:r>
              <w:t>(45) = €43.45 k</w:t>
            </w:r>
          </w:p>
          <w:p w14:paraId="7E6284E6" w14:textId="77777777" w:rsidR="003E11C6" w:rsidRPr="00F01552" w:rsidRDefault="003E11C6" w:rsidP="00797387">
            <w:r>
              <w:t>salary</w:t>
            </w:r>
            <w:r>
              <w:sym w:font="Symbol" w:char="F0A2"/>
            </w:r>
            <w:r>
              <w:t>(45) - salary</w:t>
            </w:r>
            <w:r>
              <w:sym w:font="Symbol" w:char="F0A2"/>
            </w:r>
            <w:r>
              <w:t>(28) = €10.71 k</w:t>
            </w:r>
          </w:p>
        </w:tc>
        <w:tc>
          <w:tcPr>
            <w:tcW w:w="84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4916DEF" w14:textId="77777777" w:rsidR="003E11C6" w:rsidRPr="0085700C" w:rsidRDefault="003E11C6" w:rsidP="00797387">
            <w:pPr>
              <w:jc w:val="right"/>
            </w:pPr>
            <w:r w:rsidRPr="0085700C">
              <w:t>2</w:t>
            </w:r>
          </w:p>
          <w:p w14:paraId="7A333679" w14:textId="77777777" w:rsidR="003E11C6" w:rsidRPr="0085700C" w:rsidRDefault="003E11C6" w:rsidP="00797387">
            <w:pPr>
              <w:jc w:val="right"/>
            </w:pPr>
            <w:r w:rsidRPr="0085700C">
              <w:t>2</w:t>
            </w:r>
          </w:p>
          <w:p w14:paraId="19BDB932" w14:textId="77777777" w:rsidR="003E11C6" w:rsidRPr="000560F9" w:rsidRDefault="003E11C6" w:rsidP="00797387">
            <w:pPr>
              <w:jc w:val="right"/>
              <w:rPr>
                <w:color w:val="FF0000"/>
              </w:rPr>
            </w:pPr>
            <w:r w:rsidRPr="0085700C">
              <w:t>2</w:t>
            </w:r>
          </w:p>
        </w:tc>
      </w:tr>
      <w:tr w:rsidR="003E11C6" w:rsidRPr="000560F9" w14:paraId="15410415" w14:textId="77777777" w:rsidTr="00797387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3EB6F9FA" w14:textId="77777777" w:rsidR="003E11C6" w:rsidRPr="0085700C" w:rsidRDefault="003E11C6" w:rsidP="00797387">
            <w:pPr>
              <w:jc w:val="right"/>
              <w:rPr>
                <w:b/>
              </w:rPr>
            </w:pPr>
            <w:r w:rsidRPr="0085700C">
              <w:rPr>
                <w:b/>
              </w:rPr>
              <w:t xml:space="preserve"> (b)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0CA0B554" w14:textId="77777777" w:rsidR="003E11C6" w:rsidRPr="0085700C" w:rsidRDefault="003E11C6" w:rsidP="003E11C6">
            <w:pPr>
              <w:pStyle w:val="ListParagraph"/>
              <w:numPr>
                <w:ilvl w:val="0"/>
                <w:numId w:val="48"/>
              </w:numPr>
            </w:pPr>
            <w:r w:rsidRPr="0085700C">
              <w:t>r</w:t>
            </w:r>
            <w:r w:rsidRPr="0085700C">
              <w:rPr>
                <w:vertAlign w:val="superscript"/>
              </w:rPr>
              <w:t>2</w:t>
            </w:r>
            <w:r w:rsidRPr="0085700C">
              <w:t xml:space="preserve"> = 0.61 so 61% of variation in salary explained by variation in age</w:t>
            </w:r>
          </w:p>
          <w:p w14:paraId="0C591243" w14:textId="77777777" w:rsidR="003E11C6" w:rsidRDefault="003E11C6" w:rsidP="003E11C6">
            <w:pPr>
              <w:pStyle w:val="ListParagraph"/>
              <w:numPr>
                <w:ilvl w:val="0"/>
                <w:numId w:val="48"/>
              </w:numPr>
            </w:pPr>
            <w:r w:rsidRPr="0085700C">
              <w:rPr>
                <w:noProof/>
                <w:lang w:eastAsia="en-GB"/>
              </w:rPr>
              <w:t xml:space="preserve">p value for </w:t>
            </w:r>
            <w:r>
              <w:rPr>
                <w:noProof/>
                <w:lang w:eastAsia="en-GB"/>
              </w:rPr>
              <w:t>slope &lt; 0.05 so correlation between vars is stat. significant.</w:t>
            </w:r>
          </w:p>
          <w:p w14:paraId="501E5766" w14:textId="77777777" w:rsidR="003E11C6" w:rsidRPr="00F01552" w:rsidRDefault="003E11C6" w:rsidP="003E11C6">
            <w:pPr>
              <w:pStyle w:val="ListParagraph"/>
              <w:numPr>
                <w:ilvl w:val="0"/>
                <w:numId w:val="48"/>
              </w:numPr>
            </w:pPr>
            <w:r w:rsidRPr="0085700C">
              <w:rPr>
                <w:noProof/>
                <w:lang w:eastAsia="en-GB"/>
              </w:rPr>
              <w:t xml:space="preserve">p value for </w:t>
            </w:r>
            <w:r>
              <w:rPr>
                <w:noProof/>
                <w:lang w:eastAsia="en-GB"/>
              </w:rPr>
              <w:t>intercept also stat. significant but this is of no importance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370BD3B3" w14:textId="77777777" w:rsidR="003E11C6" w:rsidRPr="0085700C" w:rsidRDefault="003E11C6" w:rsidP="00797387">
            <w:pPr>
              <w:jc w:val="right"/>
            </w:pPr>
            <w:r w:rsidRPr="0085700C">
              <w:t>3</w:t>
            </w:r>
          </w:p>
          <w:p w14:paraId="5BC5463A" w14:textId="77777777" w:rsidR="003E11C6" w:rsidRPr="0085700C" w:rsidRDefault="003E11C6" w:rsidP="00797387">
            <w:pPr>
              <w:jc w:val="right"/>
            </w:pPr>
            <w:r>
              <w:t>1 + 2</w:t>
            </w:r>
          </w:p>
          <w:p w14:paraId="3A2414DC" w14:textId="77777777" w:rsidR="003E11C6" w:rsidRPr="0085700C" w:rsidRDefault="003E11C6" w:rsidP="00797387">
            <w:pPr>
              <w:jc w:val="right"/>
              <w:rPr>
                <w:color w:val="FF0000"/>
              </w:rPr>
            </w:pPr>
            <w:r>
              <w:t>1 + 2</w:t>
            </w:r>
          </w:p>
        </w:tc>
      </w:tr>
      <w:tr w:rsidR="003E11C6" w:rsidRPr="000560F9" w14:paraId="4D9D2DEE" w14:textId="77777777" w:rsidTr="00797387">
        <w:trPr>
          <w:trHeight w:val="372"/>
        </w:trPr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7A464A08" w14:textId="77777777" w:rsidR="003E11C6" w:rsidRPr="0085700C" w:rsidRDefault="003E11C6" w:rsidP="00797387">
            <w:pPr>
              <w:jc w:val="right"/>
              <w:rPr>
                <w:b/>
              </w:rPr>
            </w:pPr>
            <w:r w:rsidRPr="0085700C">
              <w:rPr>
                <w:b/>
              </w:rPr>
              <w:t>(c)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7592FBC8" w14:textId="77777777" w:rsidR="003E11C6" w:rsidRDefault="003E11C6" w:rsidP="00797387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(i) SRS:? Assign 1, 2, … 84 to main sample. Randomly select without replacement 10.</w:t>
            </w:r>
          </w:p>
          <w:p w14:paraId="22D210A2" w14:textId="77777777" w:rsidR="003E11C6" w:rsidRPr="00F01552" w:rsidRDefault="003E11C6" w:rsidP="00797387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 xml:space="preserve">(ii) </w:t>
            </w:r>
            <w:r>
              <w:rPr>
                <w:bCs/>
              </w:rPr>
              <w:t>convenience sampling? Arbitrarily select any 10 nurses.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6FD4DCC2" w14:textId="77777777" w:rsidR="003E11C6" w:rsidRPr="00F01552" w:rsidRDefault="003E11C6" w:rsidP="00797387">
            <w:pPr>
              <w:jc w:val="right"/>
            </w:pPr>
            <w:r w:rsidRPr="00F01552">
              <w:t>3</w:t>
            </w:r>
          </w:p>
          <w:p w14:paraId="5425EA5F" w14:textId="77777777" w:rsidR="003E11C6" w:rsidRPr="00F01552" w:rsidRDefault="003E11C6" w:rsidP="00797387">
            <w:pPr>
              <w:jc w:val="right"/>
              <w:rPr>
                <w:color w:val="FF0000"/>
              </w:rPr>
            </w:pPr>
            <w:r w:rsidRPr="00F01552">
              <w:t>3</w:t>
            </w:r>
          </w:p>
        </w:tc>
      </w:tr>
      <w:tr w:rsidR="003E11C6" w:rsidRPr="000560F9" w14:paraId="3A0DB585" w14:textId="77777777" w:rsidTr="00797387">
        <w:trPr>
          <w:trHeight w:val="372"/>
        </w:trPr>
        <w:tc>
          <w:tcPr>
            <w:tcW w:w="121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1F7E120" w14:textId="77777777" w:rsidR="003E11C6" w:rsidRPr="0085700C" w:rsidRDefault="003E11C6" w:rsidP="00797387">
            <w:pPr>
              <w:jc w:val="right"/>
              <w:rPr>
                <w:b/>
              </w:rPr>
            </w:pPr>
            <w:r w:rsidRPr="0085700C">
              <w:rPr>
                <w:b/>
              </w:rPr>
              <w:t>(d)</w:t>
            </w:r>
          </w:p>
        </w:tc>
        <w:tc>
          <w:tcPr>
            <w:tcW w:w="8566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D843E0D" w14:textId="77777777" w:rsidR="003E11C6" w:rsidRDefault="003E11C6" w:rsidP="00797387">
            <w:pPr>
              <w:rPr>
                <w:noProof/>
                <w:lang w:eastAsia="en-GB"/>
              </w:rPr>
            </w:pPr>
            <w:r w:rsidRPr="00F01552">
              <w:rPr>
                <w:noProof/>
                <w:lang w:eastAsia="en-GB"/>
              </w:rPr>
              <w:t>Sal</w:t>
            </w:r>
            <w:r>
              <w:rPr>
                <w:noProof/>
                <w:lang w:eastAsia="en-GB"/>
              </w:rPr>
              <w:t>a</w:t>
            </w:r>
            <w:r w:rsidRPr="00F01552">
              <w:rPr>
                <w:noProof/>
                <w:lang w:eastAsia="en-GB"/>
              </w:rPr>
              <w:t>ry</w:t>
            </w:r>
            <w:r>
              <w:rPr>
                <w:noProof/>
                <w:lang w:eastAsia="en-GB"/>
              </w:rPr>
              <w:t xml:space="preserve"> might increase with age but it is not because of age.</w:t>
            </w:r>
          </w:p>
          <w:p w14:paraId="154D3FC2" w14:textId="77777777" w:rsidR="003E11C6" w:rsidRPr="00F01552" w:rsidRDefault="003E11C6" w:rsidP="00797387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 xml:space="preserve">E.g., </w:t>
            </w:r>
            <w:r w:rsidRPr="00F01552">
              <w:rPr>
                <w:noProof/>
                <w:lang w:eastAsia="en-GB"/>
              </w:rPr>
              <w:t>experience</w:t>
            </w:r>
            <w:r w:rsidRPr="00F01552">
              <w:rPr>
                <w:b/>
                <w:bCs/>
                <w:noProof/>
                <w:lang w:eastAsia="en-GB"/>
              </w:rPr>
              <w:t xml:space="preserve"> </w:t>
            </w:r>
            <w:r>
              <w:rPr>
                <w:noProof/>
                <w:lang w:eastAsia="en-GB"/>
              </w:rPr>
              <w:t xml:space="preserve">might be true cause as age and salary both increase with </w:t>
            </w:r>
            <w:r w:rsidRPr="00F01552">
              <w:rPr>
                <w:noProof/>
                <w:lang w:eastAsia="en-GB"/>
              </w:rPr>
              <w:t>experience</w:t>
            </w:r>
          </w:p>
        </w:tc>
        <w:tc>
          <w:tcPr>
            <w:tcW w:w="84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F93B072" w14:textId="77777777" w:rsidR="003E11C6" w:rsidRPr="00F01552" w:rsidRDefault="003E11C6" w:rsidP="00797387">
            <w:pPr>
              <w:jc w:val="right"/>
            </w:pPr>
            <w:r w:rsidRPr="00F01552">
              <w:t>2</w:t>
            </w:r>
          </w:p>
          <w:p w14:paraId="6FE4DD61" w14:textId="77777777" w:rsidR="003E11C6" w:rsidRPr="00F01552" w:rsidRDefault="003E11C6" w:rsidP="00797387">
            <w:pPr>
              <w:jc w:val="right"/>
              <w:rPr>
                <w:i/>
                <w:iCs/>
              </w:rPr>
            </w:pPr>
            <w:r w:rsidRPr="00F01552">
              <w:t>2</w:t>
            </w:r>
          </w:p>
        </w:tc>
      </w:tr>
    </w:tbl>
    <w:p w14:paraId="3AF97CB8" w14:textId="77777777" w:rsidR="003E11C6" w:rsidRPr="000560F9" w:rsidRDefault="003E11C6" w:rsidP="003E11C6">
      <w:pPr>
        <w:rPr>
          <w:color w:val="FF0000"/>
        </w:rPr>
      </w:pPr>
      <w:r w:rsidRPr="000560F9">
        <w:rPr>
          <w:color w:val="FF0000"/>
        </w:rPr>
        <w:tab/>
      </w:r>
    </w:p>
    <w:p w14:paraId="0F27EE22" w14:textId="77777777" w:rsidR="003E11C6" w:rsidRPr="005C6189" w:rsidRDefault="003E11C6" w:rsidP="00925370"/>
    <w:tbl>
      <w:tblPr>
        <w:tblW w:w="10629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3038"/>
        <w:gridCol w:w="5528"/>
        <w:gridCol w:w="848"/>
      </w:tblGrid>
      <w:tr w:rsidR="000560F9" w:rsidRPr="000560F9" w14:paraId="196B2442" w14:textId="77777777" w:rsidTr="00B043EB">
        <w:trPr>
          <w:trHeight w:val="644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5F2E17" w14:textId="77777777" w:rsidR="00925370" w:rsidRPr="005C6189" w:rsidRDefault="00925370" w:rsidP="001C3346">
            <w:pPr>
              <w:jc w:val="right"/>
              <w:rPr>
                <w:b/>
              </w:rPr>
            </w:pPr>
            <w:r w:rsidRPr="005C6189">
              <w:rPr>
                <w:b/>
              </w:rPr>
              <w:t>Question</w:t>
            </w:r>
          </w:p>
          <w:p w14:paraId="3777E3C6" w14:textId="0B4EECE7" w:rsidR="00925370" w:rsidRPr="005C6189" w:rsidRDefault="003E11C6" w:rsidP="001C3346">
            <w:pPr>
              <w:jc w:val="right"/>
              <w:rPr>
                <w:b/>
              </w:rPr>
            </w:pPr>
            <w:r>
              <w:rPr>
                <w:b/>
              </w:rPr>
              <w:t>5</w:t>
            </w:r>
            <w:r w:rsidR="00925370" w:rsidRPr="005C6189">
              <w:rPr>
                <w:b/>
              </w:rPr>
              <w:t xml:space="preserve"> (a)</w:t>
            </w:r>
          </w:p>
        </w:tc>
        <w:tc>
          <w:tcPr>
            <w:tcW w:w="8566" w:type="dxa"/>
            <w:gridSpan w:val="2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0D69FE58" w14:textId="69283392" w:rsidR="00E679BE" w:rsidRPr="005C6189" w:rsidRDefault="005C6189" w:rsidP="001C3346">
            <w:r w:rsidRPr="005C6189">
              <w:t>Ordinal</w:t>
            </w:r>
            <w:r w:rsidRPr="005C6189">
              <w:t xml:space="preserve">  </w:t>
            </w:r>
            <w:r w:rsidRPr="005C6189">
              <w:t>Nominal</w:t>
            </w:r>
            <w:r w:rsidRPr="005C6189">
              <w:t xml:space="preserve">  </w:t>
            </w:r>
            <w:r w:rsidRPr="005C6189">
              <w:t>Discrete</w:t>
            </w:r>
            <w:r w:rsidRPr="005C6189">
              <w:t xml:space="preserve"> </w:t>
            </w:r>
            <w:r w:rsidRPr="005C6189">
              <w:t>Binary</w:t>
            </w:r>
            <w:r w:rsidRPr="005C6189">
              <w:t xml:space="preserve">  </w:t>
            </w:r>
            <w:r w:rsidR="00E679BE" w:rsidRPr="005C6189">
              <w:t>Continuous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760794" w14:textId="77777777" w:rsidR="00925370" w:rsidRPr="00B043EB" w:rsidRDefault="00925370" w:rsidP="001C3346">
            <w:pPr>
              <w:jc w:val="right"/>
            </w:pPr>
          </w:p>
          <w:p w14:paraId="364F4086" w14:textId="66831DEF" w:rsidR="00E679BE" w:rsidRPr="00B043EB" w:rsidRDefault="00E679BE" w:rsidP="001C3346">
            <w:pPr>
              <w:jc w:val="right"/>
            </w:pPr>
            <w:r w:rsidRPr="00B043EB">
              <w:t>5 x 1</w:t>
            </w:r>
          </w:p>
        </w:tc>
      </w:tr>
      <w:tr w:rsidR="000560F9" w:rsidRPr="000560F9" w14:paraId="7F998AB9" w14:textId="77777777" w:rsidTr="00B043EB">
        <w:tc>
          <w:tcPr>
            <w:tcW w:w="1215" w:type="dxa"/>
            <w:tcBorders>
              <w:left w:val="single" w:sz="4" w:space="0" w:color="auto"/>
              <w:right w:val="single" w:sz="4" w:space="0" w:color="auto"/>
            </w:tcBorders>
          </w:tcPr>
          <w:p w14:paraId="3E5AA7B5" w14:textId="77777777" w:rsidR="00925370" w:rsidRPr="00B043EB" w:rsidRDefault="00925370" w:rsidP="001C3346">
            <w:pPr>
              <w:jc w:val="right"/>
              <w:rPr>
                <w:b/>
              </w:rPr>
            </w:pPr>
            <w:r w:rsidRPr="00B043EB">
              <w:rPr>
                <w:b/>
              </w:rPr>
              <w:t xml:space="preserve"> (b)</w:t>
            </w:r>
          </w:p>
        </w:tc>
        <w:tc>
          <w:tcPr>
            <w:tcW w:w="8566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785CA39F" w14:textId="7EFCFB03" w:rsidR="00B043EB" w:rsidRPr="00B043EB" w:rsidRDefault="00B043EB" w:rsidP="001C3346">
            <w:r w:rsidRPr="00B043EB">
              <w:drawing>
                <wp:inline distT="0" distB="0" distL="0" distR="0" wp14:anchorId="58D8C53F" wp14:editId="2371E78A">
                  <wp:extent cx="2216150" cy="786494"/>
                  <wp:effectExtent l="0" t="0" r="0" b="0"/>
                  <wp:docPr id="1247547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474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840" cy="793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09948" w14:textId="5790D885" w:rsidR="00B043EB" w:rsidRPr="00B043EB" w:rsidRDefault="00B043EB" w:rsidP="001C3346">
            <w:r w:rsidRPr="00B043EB">
              <w:t>Standard deviation is the average variation of the data from the mean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4" w:space="0" w:color="auto"/>
            </w:tcBorders>
          </w:tcPr>
          <w:p w14:paraId="2EDFD344" w14:textId="77777777" w:rsidR="00925370" w:rsidRPr="00B043EB" w:rsidRDefault="00E679BE" w:rsidP="00E679BE">
            <w:pPr>
              <w:jc w:val="right"/>
            </w:pPr>
            <w:r w:rsidRPr="00B043EB">
              <w:t>5 x 2</w:t>
            </w:r>
          </w:p>
          <w:p w14:paraId="58350B05" w14:textId="77777777" w:rsidR="00B043EB" w:rsidRPr="00B043EB" w:rsidRDefault="00B043EB" w:rsidP="00E679BE">
            <w:pPr>
              <w:jc w:val="right"/>
            </w:pPr>
          </w:p>
          <w:p w14:paraId="14D60818" w14:textId="77777777" w:rsidR="00B043EB" w:rsidRPr="00B043EB" w:rsidRDefault="00B043EB" w:rsidP="00E679BE">
            <w:pPr>
              <w:jc w:val="right"/>
            </w:pPr>
          </w:p>
          <w:p w14:paraId="325EDDCC" w14:textId="77777777" w:rsidR="00B043EB" w:rsidRPr="00B043EB" w:rsidRDefault="00B043EB" w:rsidP="00E679BE">
            <w:pPr>
              <w:jc w:val="right"/>
            </w:pPr>
          </w:p>
          <w:p w14:paraId="6165206B" w14:textId="6E75ABFE" w:rsidR="00B043EB" w:rsidRPr="00B043EB" w:rsidRDefault="00B043EB" w:rsidP="00B043EB">
            <w:pPr>
              <w:jc w:val="right"/>
            </w:pPr>
            <w:r w:rsidRPr="00B043EB">
              <w:t>4</w:t>
            </w:r>
          </w:p>
        </w:tc>
      </w:tr>
      <w:tr w:rsidR="00B043EB" w:rsidRPr="00B043EB" w14:paraId="057FADA9" w14:textId="77777777" w:rsidTr="00B043EB">
        <w:trPr>
          <w:trHeight w:val="372"/>
        </w:trPr>
        <w:tc>
          <w:tcPr>
            <w:tcW w:w="12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E3F4" w14:textId="77777777" w:rsidR="00B043EB" w:rsidRPr="00B043EB" w:rsidRDefault="00B043EB" w:rsidP="001C3346">
            <w:pPr>
              <w:jc w:val="right"/>
              <w:rPr>
                <w:b/>
              </w:rPr>
            </w:pPr>
            <w:r w:rsidRPr="00B043EB">
              <w:rPr>
                <w:b/>
              </w:rPr>
              <w:t>(c)</w:t>
            </w:r>
          </w:p>
        </w:tc>
        <w:tc>
          <w:tcPr>
            <w:tcW w:w="30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6B76" w14:textId="6CAF0D75" w:rsidR="00B043EB" w:rsidRDefault="00B043EB" w:rsidP="00B043EB">
            <w:r>
              <w:t>Cat, Scale, Scale</w:t>
            </w:r>
            <w:r>
              <w:tab/>
            </w:r>
          </w:p>
          <w:p w14:paraId="12761740" w14:textId="77777777" w:rsidR="00B043EB" w:rsidRDefault="00B043EB" w:rsidP="00B043EB">
            <w:r>
              <w:t>Scale, Scale, Scale</w:t>
            </w:r>
          </w:p>
          <w:p w14:paraId="084E97B1" w14:textId="54A50491" w:rsidR="00B043EB" w:rsidRDefault="00B043EB" w:rsidP="00B043EB">
            <w:r>
              <w:t>Cat, Cat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0EB0998" w14:textId="77777777" w:rsidR="00B043EB" w:rsidRDefault="00B043EB" w:rsidP="00B043EB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Clustered scatter plot</w:t>
            </w:r>
          </w:p>
          <w:p w14:paraId="66E74EBF" w14:textId="77777777" w:rsidR="00B043EB" w:rsidRDefault="00B043EB" w:rsidP="00B043EB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Bubble plot / marginal plot</w:t>
            </w:r>
          </w:p>
          <w:p w14:paraId="0614CE27" w14:textId="002EDB28" w:rsidR="00B043EB" w:rsidRPr="00B043EB" w:rsidRDefault="00B043EB" w:rsidP="00B043EB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Clustered/stacked bar chart</w:t>
            </w:r>
          </w:p>
        </w:tc>
        <w:tc>
          <w:tcPr>
            <w:tcW w:w="8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59FE" w14:textId="77777777" w:rsidR="00B043EB" w:rsidRDefault="00B043EB" w:rsidP="00C06F6A">
            <w:pPr>
              <w:jc w:val="right"/>
            </w:pPr>
            <w:r>
              <w:t>2</w:t>
            </w:r>
          </w:p>
          <w:p w14:paraId="7273485D" w14:textId="77777777" w:rsidR="00B043EB" w:rsidRDefault="00B043EB" w:rsidP="00C06F6A">
            <w:pPr>
              <w:jc w:val="right"/>
            </w:pPr>
            <w:r>
              <w:t>2</w:t>
            </w:r>
          </w:p>
          <w:p w14:paraId="67355EB8" w14:textId="4BAC1630" w:rsidR="00B043EB" w:rsidRPr="00B043EB" w:rsidRDefault="00B043EB" w:rsidP="00C06F6A">
            <w:pPr>
              <w:jc w:val="right"/>
            </w:pPr>
            <w:r>
              <w:t>2</w:t>
            </w:r>
          </w:p>
        </w:tc>
      </w:tr>
    </w:tbl>
    <w:p w14:paraId="66CDAE8B" w14:textId="77777777" w:rsidR="00B043EB" w:rsidRDefault="00B043EB" w:rsidP="00E679BE"/>
    <w:tbl>
      <w:tblPr>
        <w:tblW w:w="10629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215"/>
        <w:gridCol w:w="8566"/>
        <w:gridCol w:w="848"/>
      </w:tblGrid>
      <w:tr w:rsidR="00B043EB" w:rsidRPr="00B043EB" w14:paraId="42CEFD5D" w14:textId="77777777" w:rsidTr="001C3346">
        <w:trPr>
          <w:trHeight w:val="644"/>
        </w:trPr>
        <w:tc>
          <w:tcPr>
            <w:tcW w:w="1215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5327BA0" w14:textId="77777777" w:rsidR="00E679BE" w:rsidRPr="00B043EB" w:rsidRDefault="00E679BE" w:rsidP="001C3346">
            <w:pPr>
              <w:jc w:val="right"/>
              <w:rPr>
                <w:b/>
              </w:rPr>
            </w:pPr>
            <w:r w:rsidRPr="00B043EB">
              <w:rPr>
                <w:b/>
              </w:rPr>
              <w:t>Question</w:t>
            </w:r>
          </w:p>
          <w:p w14:paraId="2CBDA6B5" w14:textId="3B0CC749" w:rsidR="00E679BE" w:rsidRPr="00B043EB" w:rsidRDefault="003E11C6" w:rsidP="001C3346">
            <w:pPr>
              <w:jc w:val="right"/>
              <w:rPr>
                <w:b/>
              </w:rPr>
            </w:pPr>
            <w:r>
              <w:rPr>
                <w:b/>
              </w:rPr>
              <w:t>6</w:t>
            </w:r>
            <w:r w:rsidR="00E679BE" w:rsidRPr="00B043EB">
              <w:rPr>
                <w:b/>
              </w:rPr>
              <w:t xml:space="preserve"> (a)</w:t>
            </w:r>
          </w:p>
        </w:tc>
        <w:tc>
          <w:tcPr>
            <w:tcW w:w="856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32C700EC" w14:textId="77777777" w:rsidR="00B043EB" w:rsidRPr="00B043EB" w:rsidRDefault="00B043EB" w:rsidP="006570E9">
            <w:pPr>
              <w:pStyle w:val="ListParagraph"/>
              <w:numPr>
                <w:ilvl w:val="0"/>
                <w:numId w:val="45"/>
              </w:numPr>
            </w:pPr>
            <w:r w:rsidRPr="00B043EB">
              <w:t>Clustered scale plot (boxplot, hist etc.) + t test</w:t>
            </w:r>
            <w:r w:rsidRPr="00B043EB">
              <w:t xml:space="preserve"> </w:t>
            </w:r>
          </w:p>
          <w:p w14:paraId="7124FE45" w14:textId="77777777" w:rsidR="00B043EB" w:rsidRPr="00B043EB" w:rsidRDefault="00B043EB" w:rsidP="00B043EB">
            <w:pPr>
              <w:pStyle w:val="ListParagraph"/>
              <w:numPr>
                <w:ilvl w:val="0"/>
                <w:numId w:val="45"/>
              </w:numPr>
            </w:pPr>
            <w:r w:rsidRPr="00B043EB">
              <w:t xml:space="preserve">Clustered bar chart + </w:t>
            </w:r>
            <w:r w:rsidRPr="00B043EB">
              <w:sym w:font="Symbol" w:char="F063"/>
            </w:r>
            <w:r w:rsidRPr="00B043EB">
              <w:rPr>
                <w:vertAlign w:val="superscript"/>
              </w:rPr>
              <w:t>2</w:t>
            </w:r>
            <w:r w:rsidRPr="00B043EB">
              <w:t xml:space="preserve"> test</w:t>
            </w:r>
          </w:p>
          <w:p w14:paraId="008B14CA" w14:textId="77777777" w:rsidR="00B043EB" w:rsidRPr="00B043EB" w:rsidRDefault="00B043EB" w:rsidP="00B043EB">
            <w:pPr>
              <w:pStyle w:val="ListParagraph"/>
              <w:numPr>
                <w:ilvl w:val="0"/>
                <w:numId w:val="45"/>
              </w:numPr>
            </w:pPr>
            <w:r w:rsidRPr="00B043EB">
              <w:t>Scatter plot + correlation</w:t>
            </w:r>
          </w:p>
          <w:p w14:paraId="7E504E29" w14:textId="7C61109B" w:rsidR="006570E9" w:rsidRPr="00B043EB" w:rsidRDefault="006570E9" w:rsidP="006570E9">
            <w:pPr>
              <w:pStyle w:val="ListParagraph"/>
              <w:numPr>
                <w:ilvl w:val="0"/>
                <w:numId w:val="45"/>
              </w:numPr>
            </w:pPr>
            <w:r w:rsidRPr="00B043EB">
              <w:t>Difference plot + paired t test</w:t>
            </w:r>
          </w:p>
          <w:p w14:paraId="62CD09A7" w14:textId="6A2D3BD7" w:rsidR="006570E9" w:rsidRPr="00B043EB" w:rsidRDefault="006570E9" w:rsidP="00B043EB">
            <w:pPr>
              <w:pStyle w:val="ListParagraph"/>
              <w:numPr>
                <w:ilvl w:val="0"/>
                <w:numId w:val="45"/>
              </w:numPr>
            </w:pPr>
            <w:r w:rsidRPr="00B043EB">
              <w:t>Clustered scale plot (boxplot, hist etc.) + ANOVA</w:t>
            </w:r>
          </w:p>
        </w:tc>
        <w:tc>
          <w:tcPr>
            <w:tcW w:w="84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AA10B11" w14:textId="77777777" w:rsidR="00E679BE" w:rsidRPr="00B043EB" w:rsidRDefault="006570E9" w:rsidP="001C3346">
            <w:pPr>
              <w:jc w:val="right"/>
            </w:pPr>
            <w:r w:rsidRPr="00B043EB">
              <w:t>2 + 2</w:t>
            </w:r>
          </w:p>
          <w:p w14:paraId="5475C8F5" w14:textId="77777777" w:rsidR="006570E9" w:rsidRPr="00B043EB" w:rsidRDefault="006570E9" w:rsidP="001C3346">
            <w:pPr>
              <w:jc w:val="right"/>
            </w:pPr>
            <w:r w:rsidRPr="00B043EB">
              <w:t>2 + 2</w:t>
            </w:r>
          </w:p>
          <w:p w14:paraId="4688A6E6" w14:textId="77777777" w:rsidR="006570E9" w:rsidRPr="00B043EB" w:rsidRDefault="006570E9" w:rsidP="001C3346">
            <w:pPr>
              <w:jc w:val="right"/>
            </w:pPr>
            <w:r w:rsidRPr="00B043EB">
              <w:t>2 + 2</w:t>
            </w:r>
          </w:p>
          <w:p w14:paraId="079B24AB" w14:textId="77777777" w:rsidR="006570E9" w:rsidRPr="00B043EB" w:rsidRDefault="006570E9" w:rsidP="001C3346">
            <w:pPr>
              <w:jc w:val="right"/>
            </w:pPr>
            <w:r w:rsidRPr="00B043EB">
              <w:t>2 + 2</w:t>
            </w:r>
          </w:p>
          <w:p w14:paraId="6EF83325" w14:textId="65DA6CC4" w:rsidR="006570E9" w:rsidRPr="00B043EB" w:rsidRDefault="006570E9" w:rsidP="001C3346">
            <w:pPr>
              <w:jc w:val="right"/>
            </w:pPr>
            <w:r w:rsidRPr="00B043EB">
              <w:t>2 + 2</w:t>
            </w:r>
          </w:p>
        </w:tc>
      </w:tr>
      <w:tr w:rsidR="00B043EB" w:rsidRPr="00B043EB" w14:paraId="43E04DE3" w14:textId="77777777" w:rsidTr="001C3346">
        <w:tc>
          <w:tcPr>
            <w:tcW w:w="1215" w:type="dxa"/>
            <w:tcBorders>
              <w:left w:val="single" w:sz="6" w:space="0" w:color="auto"/>
              <w:right w:val="single" w:sz="4" w:space="0" w:color="auto"/>
            </w:tcBorders>
          </w:tcPr>
          <w:p w14:paraId="19DABA6B" w14:textId="77777777" w:rsidR="00E679BE" w:rsidRPr="00B043EB" w:rsidRDefault="00E679BE" w:rsidP="001C3346">
            <w:pPr>
              <w:jc w:val="right"/>
              <w:rPr>
                <w:b/>
              </w:rPr>
            </w:pPr>
            <w:r w:rsidRPr="00B043EB">
              <w:rPr>
                <w:b/>
              </w:rPr>
              <w:t xml:space="preserve"> (b)</w:t>
            </w:r>
          </w:p>
        </w:tc>
        <w:tc>
          <w:tcPr>
            <w:tcW w:w="8566" w:type="dxa"/>
            <w:tcBorders>
              <w:left w:val="single" w:sz="4" w:space="0" w:color="auto"/>
              <w:right w:val="single" w:sz="6" w:space="0" w:color="auto"/>
            </w:tcBorders>
          </w:tcPr>
          <w:p w14:paraId="29E02A4F" w14:textId="77777777" w:rsidR="00E679BE" w:rsidRDefault="00B02497" w:rsidP="00B043EB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Probability plot – line should be straight</w:t>
            </w:r>
          </w:p>
          <w:p w14:paraId="772E6858" w14:textId="1102B842" w:rsidR="00B02497" w:rsidRPr="00B043EB" w:rsidRDefault="00B02497" w:rsidP="00B043EB">
            <w:pPr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t>Inference test – p value &gt; 0.05</w:t>
            </w:r>
          </w:p>
        </w:tc>
        <w:tc>
          <w:tcPr>
            <w:tcW w:w="848" w:type="dxa"/>
            <w:tcBorders>
              <w:left w:val="single" w:sz="4" w:space="0" w:color="auto"/>
              <w:right w:val="single" w:sz="6" w:space="0" w:color="auto"/>
            </w:tcBorders>
          </w:tcPr>
          <w:p w14:paraId="2A4716B7" w14:textId="180723BC" w:rsidR="00E679BE" w:rsidRPr="00B043EB" w:rsidRDefault="00B02497" w:rsidP="001C3346">
            <w:pPr>
              <w:jc w:val="right"/>
            </w:pPr>
            <w:r>
              <w:t>1 + 1</w:t>
            </w:r>
          </w:p>
          <w:p w14:paraId="4A65F121" w14:textId="4D46BC47" w:rsidR="006570E9" w:rsidRPr="00B043EB" w:rsidRDefault="00B02497" w:rsidP="001C3346">
            <w:pPr>
              <w:jc w:val="right"/>
            </w:pPr>
            <w:r>
              <w:t xml:space="preserve">1 + </w:t>
            </w:r>
            <w:r w:rsidR="006570E9" w:rsidRPr="00B043EB">
              <w:t>2</w:t>
            </w:r>
          </w:p>
        </w:tc>
      </w:tr>
    </w:tbl>
    <w:p w14:paraId="2D3962D2" w14:textId="77777777" w:rsidR="006570E9" w:rsidRPr="000560F9" w:rsidRDefault="006570E9" w:rsidP="00E679BE">
      <w:pPr>
        <w:rPr>
          <w:color w:val="FF0000"/>
        </w:rPr>
      </w:pPr>
    </w:p>
    <w:p w14:paraId="0C355360" w14:textId="67890197" w:rsidR="00925370" w:rsidRPr="000560F9" w:rsidRDefault="009911CC" w:rsidP="00925370">
      <w:pPr>
        <w:rPr>
          <w:color w:val="FF0000"/>
        </w:rPr>
      </w:pPr>
      <w:r w:rsidRPr="000560F9">
        <w:rPr>
          <w:color w:val="FF0000"/>
        </w:rPr>
        <w:tab/>
      </w:r>
    </w:p>
    <w:sectPr w:rsidR="00925370" w:rsidRPr="000560F9">
      <w:pgSz w:w="11907" w:h="16840"/>
      <w:pgMar w:top="567" w:right="851" w:bottom="1015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C5A83A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305F5B"/>
    <w:multiLevelType w:val="hybridMultilevel"/>
    <w:tmpl w:val="2974A9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7536C"/>
    <w:multiLevelType w:val="hybridMultilevel"/>
    <w:tmpl w:val="7A8CB980"/>
    <w:lvl w:ilvl="0" w:tplc="3C1C4F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D4BED"/>
    <w:multiLevelType w:val="hybridMultilevel"/>
    <w:tmpl w:val="73109B56"/>
    <w:lvl w:ilvl="0" w:tplc="0D3AF032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D76254"/>
    <w:multiLevelType w:val="hybridMultilevel"/>
    <w:tmpl w:val="E51858F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75DB5"/>
    <w:multiLevelType w:val="hybridMultilevel"/>
    <w:tmpl w:val="9FFC154C"/>
    <w:lvl w:ilvl="0" w:tplc="8278DF28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140" w:hanging="360"/>
      </w:pPr>
    </w:lvl>
    <w:lvl w:ilvl="2" w:tplc="1809001B" w:tentative="1">
      <w:start w:val="1"/>
      <w:numFmt w:val="lowerRoman"/>
      <w:lvlText w:val="%3."/>
      <w:lvlJc w:val="right"/>
      <w:pPr>
        <w:ind w:left="1860" w:hanging="180"/>
      </w:pPr>
    </w:lvl>
    <w:lvl w:ilvl="3" w:tplc="1809000F" w:tentative="1">
      <w:start w:val="1"/>
      <w:numFmt w:val="decimal"/>
      <w:lvlText w:val="%4."/>
      <w:lvlJc w:val="left"/>
      <w:pPr>
        <w:ind w:left="2580" w:hanging="360"/>
      </w:pPr>
    </w:lvl>
    <w:lvl w:ilvl="4" w:tplc="18090019" w:tentative="1">
      <w:start w:val="1"/>
      <w:numFmt w:val="lowerLetter"/>
      <w:lvlText w:val="%5."/>
      <w:lvlJc w:val="left"/>
      <w:pPr>
        <w:ind w:left="3300" w:hanging="360"/>
      </w:pPr>
    </w:lvl>
    <w:lvl w:ilvl="5" w:tplc="1809001B" w:tentative="1">
      <w:start w:val="1"/>
      <w:numFmt w:val="lowerRoman"/>
      <w:lvlText w:val="%6."/>
      <w:lvlJc w:val="right"/>
      <w:pPr>
        <w:ind w:left="4020" w:hanging="180"/>
      </w:pPr>
    </w:lvl>
    <w:lvl w:ilvl="6" w:tplc="1809000F" w:tentative="1">
      <w:start w:val="1"/>
      <w:numFmt w:val="decimal"/>
      <w:lvlText w:val="%7."/>
      <w:lvlJc w:val="left"/>
      <w:pPr>
        <w:ind w:left="4740" w:hanging="360"/>
      </w:pPr>
    </w:lvl>
    <w:lvl w:ilvl="7" w:tplc="18090019" w:tentative="1">
      <w:start w:val="1"/>
      <w:numFmt w:val="lowerLetter"/>
      <w:lvlText w:val="%8."/>
      <w:lvlJc w:val="left"/>
      <w:pPr>
        <w:ind w:left="5460" w:hanging="360"/>
      </w:pPr>
    </w:lvl>
    <w:lvl w:ilvl="8" w:tplc="1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2B31664"/>
    <w:multiLevelType w:val="hybridMultilevel"/>
    <w:tmpl w:val="B31CDD94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A5E9A"/>
    <w:multiLevelType w:val="hybridMultilevel"/>
    <w:tmpl w:val="7CF2C366"/>
    <w:lvl w:ilvl="0" w:tplc="2C2C1F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C38B6"/>
    <w:multiLevelType w:val="hybridMultilevel"/>
    <w:tmpl w:val="B658D696"/>
    <w:lvl w:ilvl="0" w:tplc="AC0CCB0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51DB9"/>
    <w:multiLevelType w:val="hybridMultilevel"/>
    <w:tmpl w:val="A9FA4B4A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506FE"/>
    <w:multiLevelType w:val="hybridMultilevel"/>
    <w:tmpl w:val="FAC4B8B2"/>
    <w:lvl w:ilvl="0" w:tplc="BD1C87AC">
      <w:start w:val="2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C3BAE"/>
    <w:multiLevelType w:val="hybridMultilevel"/>
    <w:tmpl w:val="7486BA4A"/>
    <w:lvl w:ilvl="0" w:tplc="9A0C576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0194E"/>
    <w:multiLevelType w:val="hybridMultilevel"/>
    <w:tmpl w:val="217AA426"/>
    <w:lvl w:ilvl="0" w:tplc="EBDE4952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3E10B7"/>
    <w:multiLevelType w:val="hybridMultilevel"/>
    <w:tmpl w:val="7CF2C366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A5735"/>
    <w:multiLevelType w:val="hybridMultilevel"/>
    <w:tmpl w:val="0DF245DC"/>
    <w:lvl w:ilvl="0" w:tplc="D5B407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C4A09"/>
    <w:multiLevelType w:val="hybridMultilevel"/>
    <w:tmpl w:val="13EE1768"/>
    <w:lvl w:ilvl="0" w:tplc="8C12066E">
      <w:start w:val="1"/>
      <w:numFmt w:val="lowerRoman"/>
      <w:lvlText w:val="(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97F22"/>
    <w:multiLevelType w:val="hybridMultilevel"/>
    <w:tmpl w:val="17965512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D1450"/>
    <w:multiLevelType w:val="hybridMultilevel"/>
    <w:tmpl w:val="DCF06F16"/>
    <w:lvl w:ilvl="0" w:tplc="08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231DFE"/>
    <w:multiLevelType w:val="hybridMultilevel"/>
    <w:tmpl w:val="CD6062DA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877BA5"/>
    <w:multiLevelType w:val="hybridMultilevel"/>
    <w:tmpl w:val="86469144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2122C"/>
    <w:multiLevelType w:val="hybridMultilevel"/>
    <w:tmpl w:val="B0B45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421A2"/>
    <w:multiLevelType w:val="hybridMultilevel"/>
    <w:tmpl w:val="3DD0DC98"/>
    <w:lvl w:ilvl="0" w:tplc="88942EA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90628F"/>
    <w:multiLevelType w:val="hybridMultilevel"/>
    <w:tmpl w:val="8F1497D6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657E9"/>
    <w:multiLevelType w:val="hybridMultilevel"/>
    <w:tmpl w:val="C19AD0DC"/>
    <w:lvl w:ilvl="0" w:tplc="AC0CCB0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21604"/>
    <w:multiLevelType w:val="hybridMultilevel"/>
    <w:tmpl w:val="4B4C19C4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222ACF"/>
    <w:multiLevelType w:val="hybridMultilevel"/>
    <w:tmpl w:val="ECF05A22"/>
    <w:lvl w:ilvl="0" w:tplc="28BABC7A">
      <w:start w:val="2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F6CD2"/>
    <w:multiLevelType w:val="hybridMultilevel"/>
    <w:tmpl w:val="4B4C19C4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2A251D"/>
    <w:multiLevelType w:val="hybridMultilevel"/>
    <w:tmpl w:val="E1CAADE2"/>
    <w:lvl w:ilvl="0" w:tplc="0D3AF032">
      <w:start w:val="1"/>
      <w:numFmt w:val="lowerRoman"/>
      <w:lvlText w:val="(%1)"/>
      <w:lvlJc w:val="right"/>
      <w:pPr>
        <w:ind w:left="10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3" w:hanging="360"/>
      </w:pPr>
    </w:lvl>
    <w:lvl w:ilvl="2" w:tplc="0809001B" w:tentative="1">
      <w:start w:val="1"/>
      <w:numFmt w:val="lowerRoman"/>
      <w:lvlText w:val="%3."/>
      <w:lvlJc w:val="right"/>
      <w:pPr>
        <w:ind w:left="2173" w:hanging="180"/>
      </w:pPr>
    </w:lvl>
    <w:lvl w:ilvl="3" w:tplc="0809000F" w:tentative="1">
      <w:start w:val="1"/>
      <w:numFmt w:val="decimal"/>
      <w:lvlText w:val="%4."/>
      <w:lvlJc w:val="left"/>
      <w:pPr>
        <w:ind w:left="2893" w:hanging="360"/>
      </w:pPr>
    </w:lvl>
    <w:lvl w:ilvl="4" w:tplc="08090019" w:tentative="1">
      <w:start w:val="1"/>
      <w:numFmt w:val="lowerLetter"/>
      <w:lvlText w:val="%5."/>
      <w:lvlJc w:val="left"/>
      <w:pPr>
        <w:ind w:left="3613" w:hanging="360"/>
      </w:pPr>
    </w:lvl>
    <w:lvl w:ilvl="5" w:tplc="0809001B" w:tentative="1">
      <w:start w:val="1"/>
      <w:numFmt w:val="lowerRoman"/>
      <w:lvlText w:val="%6."/>
      <w:lvlJc w:val="right"/>
      <w:pPr>
        <w:ind w:left="4333" w:hanging="180"/>
      </w:pPr>
    </w:lvl>
    <w:lvl w:ilvl="6" w:tplc="0809000F" w:tentative="1">
      <w:start w:val="1"/>
      <w:numFmt w:val="decimal"/>
      <w:lvlText w:val="%7."/>
      <w:lvlJc w:val="left"/>
      <w:pPr>
        <w:ind w:left="5053" w:hanging="360"/>
      </w:pPr>
    </w:lvl>
    <w:lvl w:ilvl="7" w:tplc="08090019" w:tentative="1">
      <w:start w:val="1"/>
      <w:numFmt w:val="lowerLetter"/>
      <w:lvlText w:val="%8."/>
      <w:lvlJc w:val="left"/>
      <w:pPr>
        <w:ind w:left="5773" w:hanging="360"/>
      </w:pPr>
    </w:lvl>
    <w:lvl w:ilvl="8" w:tplc="0809001B" w:tentative="1">
      <w:start w:val="1"/>
      <w:numFmt w:val="lowerRoman"/>
      <w:lvlText w:val="%9."/>
      <w:lvlJc w:val="right"/>
      <w:pPr>
        <w:ind w:left="6493" w:hanging="180"/>
      </w:pPr>
    </w:lvl>
  </w:abstractNum>
  <w:abstractNum w:abstractNumId="28" w15:restartNumberingAfterBreak="0">
    <w:nsid w:val="495450B1"/>
    <w:multiLevelType w:val="hybridMultilevel"/>
    <w:tmpl w:val="4B4C19C4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2C4524"/>
    <w:multiLevelType w:val="hybridMultilevel"/>
    <w:tmpl w:val="4B4C19C4"/>
    <w:lvl w:ilvl="0" w:tplc="FFFFFFFF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C0A5CBD"/>
    <w:multiLevelType w:val="hybridMultilevel"/>
    <w:tmpl w:val="207EE8C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A06D14"/>
    <w:multiLevelType w:val="hybridMultilevel"/>
    <w:tmpl w:val="3B1AC424"/>
    <w:lvl w:ilvl="0" w:tplc="0CCE77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3D6FBE"/>
    <w:multiLevelType w:val="hybridMultilevel"/>
    <w:tmpl w:val="7CF2C366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11E87"/>
    <w:multiLevelType w:val="hybridMultilevel"/>
    <w:tmpl w:val="1FAC6B80"/>
    <w:lvl w:ilvl="0" w:tplc="F3F834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01363C"/>
    <w:multiLevelType w:val="hybridMultilevel"/>
    <w:tmpl w:val="93E0A2F2"/>
    <w:lvl w:ilvl="0" w:tplc="4740E30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B40CFD"/>
    <w:multiLevelType w:val="hybridMultilevel"/>
    <w:tmpl w:val="23142A06"/>
    <w:lvl w:ilvl="0" w:tplc="4740E30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3F808C4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ED4ACC"/>
    <w:multiLevelType w:val="hybridMultilevel"/>
    <w:tmpl w:val="FDF44508"/>
    <w:lvl w:ilvl="0" w:tplc="436CE4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BB5438"/>
    <w:multiLevelType w:val="hybridMultilevel"/>
    <w:tmpl w:val="588C5464"/>
    <w:lvl w:ilvl="0" w:tplc="D0361CB6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BE4AC0"/>
    <w:multiLevelType w:val="hybridMultilevel"/>
    <w:tmpl w:val="A6B026CA"/>
    <w:lvl w:ilvl="0" w:tplc="70E6898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F2213B"/>
    <w:multiLevelType w:val="hybridMultilevel"/>
    <w:tmpl w:val="325084E2"/>
    <w:lvl w:ilvl="0" w:tplc="0D3AF032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FC41C1"/>
    <w:multiLevelType w:val="hybridMultilevel"/>
    <w:tmpl w:val="6D3AB1B2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312496"/>
    <w:multiLevelType w:val="hybridMultilevel"/>
    <w:tmpl w:val="4B4C19C4"/>
    <w:lvl w:ilvl="0" w:tplc="DDF2215A">
      <w:start w:val="1"/>
      <w:numFmt w:val="lowerRoman"/>
      <w:lvlText w:val="(%1)"/>
      <w:lvlJc w:val="left"/>
      <w:pPr>
        <w:ind w:left="88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4" w:hanging="360"/>
      </w:pPr>
    </w:lvl>
    <w:lvl w:ilvl="2" w:tplc="0809001B" w:tentative="1">
      <w:start w:val="1"/>
      <w:numFmt w:val="lowerRoman"/>
      <w:lvlText w:val="%3."/>
      <w:lvlJc w:val="right"/>
      <w:pPr>
        <w:ind w:left="1964" w:hanging="180"/>
      </w:pPr>
    </w:lvl>
    <w:lvl w:ilvl="3" w:tplc="0809000F" w:tentative="1">
      <w:start w:val="1"/>
      <w:numFmt w:val="decimal"/>
      <w:lvlText w:val="%4."/>
      <w:lvlJc w:val="left"/>
      <w:pPr>
        <w:ind w:left="2684" w:hanging="360"/>
      </w:pPr>
    </w:lvl>
    <w:lvl w:ilvl="4" w:tplc="08090019" w:tentative="1">
      <w:start w:val="1"/>
      <w:numFmt w:val="lowerLetter"/>
      <w:lvlText w:val="%5."/>
      <w:lvlJc w:val="left"/>
      <w:pPr>
        <w:ind w:left="3404" w:hanging="360"/>
      </w:pPr>
    </w:lvl>
    <w:lvl w:ilvl="5" w:tplc="0809001B" w:tentative="1">
      <w:start w:val="1"/>
      <w:numFmt w:val="lowerRoman"/>
      <w:lvlText w:val="%6."/>
      <w:lvlJc w:val="right"/>
      <w:pPr>
        <w:ind w:left="4124" w:hanging="180"/>
      </w:pPr>
    </w:lvl>
    <w:lvl w:ilvl="6" w:tplc="0809000F" w:tentative="1">
      <w:start w:val="1"/>
      <w:numFmt w:val="decimal"/>
      <w:lvlText w:val="%7."/>
      <w:lvlJc w:val="left"/>
      <w:pPr>
        <w:ind w:left="4844" w:hanging="360"/>
      </w:pPr>
    </w:lvl>
    <w:lvl w:ilvl="7" w:tplc="08090019" w:tentative="1">
      <w:start w:val="1"/>
      <w:numFmt w:val="lowerLetter"/>
      <w:lvlText w:val="%8."/>
      <w:lvlJc w:val="left"/>
      <w:pPr>
        <w:ind w:left="5564" w:hanging="360"/>
      </w:pPr>
    </w:lvl>
    <w:lvl w:ilvl="8" w:tplc="0809001B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43" w15:restartNumberingAfterBreak="0">
    <w:nsid w:val="68717BB5"/>
    <w:multiLevelType w:val="hybridMultilevel"/>
    <w:tmpl w:val="48462B1C"/>
    <w:lvl w:ilvl="0" w:tplc="D0361CB6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C5F417B"/>
    <w:multiLevelType w:val="hybridMultilevel"/>
    <w:tmpl w:val="A29CB3BC"/>
    <w:lvl w:ilvl="0" w:tplc="AC0CCB00">
      <w:start w:val="1"/>
      <w:numFmt w:val="lowerRoman"/>
      <w:lvlText w:val="(%1)"/>
      <w:lvlJc w:val="left"/>
      <w:pPr>
        <w:ind w:left="7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500" w:hanging="360"/>
      </w:pPr>
    </w:lvl>
    <w:lvl w:ilvl="2" w:tplc="1809001B" w:tentative="1">
      <w:start w:val="1"/>
      <w:numFmt w:val="lowerRoman"/>
      <w:lvlText w:val="%3."/>
      <w:lvlJc w:val="right"/>
      <w:pPr>
        <w:ind w:left="2220" w:hanging="180"/>
      </w:pPr>
    </w:lvl>
    <w:lvl w:ilvl="3" w:tplc="1809000F" w:tentative="1">
      <w:start w:val="1"/>
      <w:numFmt w:val="decimal"/>
      <w:lvlText w:val="%4."/>
      <w:lvlJc w:val="left"/>
      <w:pPr>
        <w:ind w:left="2940" w:hanging="360"/>
      </w:pPr>
    </w:lvl>
    <w:lvl w:ilvl="4" w:tplc="18090019" w:tentative="1">
      <w:start w:val="1"/>
      <w:numFmt w:val="lowerLetter"/>
      <w:lvlText w:val="%5."/>
      <w:lvlJc w:val="left"/>
      <w:pPr>
        <w:ind w:left="3660" w:hanging="360"/>
      </w:pPr>
    </w:lvl>
    <w:lvl w:ilvl="5" w:tplc="1809001B" w:tentative="1">
      <w:start w:val="1"/>
      <w:numFmt w:val="lowerRoman"/>
      <w:lvlText w:val="%6."/>
      <w:lvlJc w:val="right"/>
      <w:pPr>
        <w:ind w:left="4380" w:hanging="180"/>
      </w:pPr>
    </w:lvl>
    <w:lvl w:ilvl="6" w:tplc="1809000F" w:tentative="1">
      <w:start w:val="1"/>
      <w:numFmt w:val="decimal"/>
      <w:lvlText w:val="%7."/>
      <w:lvlJc w:val="left"/>
      <w:pPr>
        <w:ind w:left="5100" w:hanging="360"/>
      </w:pPr>
    </w:lvl>
    <w:lvl w:ilvl="7" w:tplc="18090019" w:tentative="1">
      <w:start w:val="1"/>
      <w:numFmt w:val="lowerLetter"/>
      <w:lvlText w:val="%8."/>
      <w:lvlJc w:val="left"/>
      <w:pPr>
        <w:ind w:left="5820" w:hanging="360"/>
      </w:pPr>
    </w:lvl>
    <w:lvl w:ilvl="8" w:tplc="1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5" w15:restartNumberingAfterBreak="0">
    <w:nsid w:val="6CFC419B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B94832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2676C9"/>
    <w:multiLevelType w:val="hybridMultilevel"/>
    <w:tmpl w:val="7CF2C366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16D38"/>
    <w:multiLevelType w:val="hybridMultilevel"/>
    <w:tmpl w:val="0054EB42"/>
    <w:lvl w:ilvl="0" w:tplc="52145DC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CE3B0A"/>
    <w:multiLevelType w:val="hybridMultilevel"/>
    <w:tmpl w:val="82BA9CB2"/>
    <w:lvl w:ilvl="0" w:tplc="0AAA6A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4D73FA"/>
    <w:multiLevelType w:val="hybridMultilevel"/>
    <w:tmpl w:val="391AFCE6"/>
    <w:lvl w:ilvl="0" w:tplc="4740E3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402133">
    <w:abstractNumId w:val="4"/>
  </w:num>
  <w:num w:numId="2" w16cid:durableId="1880698241">
    <w:abstractNumId w:val="12"/>
  </w:num>
  <w:num w:numId="3" w16cid:durableId="1099645922">
    <w:abstractNumId w:val="22"/>
  </w:num>
  <w:num w:numId="4" w16cid:durableId="850678513">
    <w:abstractNumId w:val="50"/>
  </w:num>
  <w:num w:numId="5" w16cid:durableId="1490436413">
    <w:abstractNumId w:val="35"/>
  </w:num>
  <w:num w:numId="6" w16cid:durableId="1845322499">
    <w:abstractNumId w:val="3"/>
  </w:num>
  <w:num w:numId="7" w16cid:durableId="492573731">
    <w:abstractNumId w:val="34"/>
  </w:num>
  <w:num w:numId="8" w16cid:durableId="111749273">
    <w:abstractNumId w:val="10"/>
  </w:num>
  <w:num w:numId="9" w16cid:durableId="737243229">
    <w:abstractNumId w:val="38"/>
  </w:num>
  <w:num w:numId="10" w16cid:durableId="1914468608">
    <w:abstractNumId w:val="43"/>
  </w:num>
  <w:num w:numId="11" w16cid:durableId="854148033">
    <w:abstractNumId w:val="19"/>
  </w:num>
  <w:num w:numId="12" w16cid:durableId="2036155828">
    <w:abstractNumId w:val="16"/>
  </w:num>
  <w:num w:numId="13" w16cid:durableId="384065853">
    <w:abstractNumId w:val="49"/>
  </w:num>
  <w:num w:numId="14" w16cid:durableId="1361475536">
    <w:abstractNumId w:val="27"/>
  </w:num>
  <w:num w:numId="15" w16cid:durableId="2097243861">
    <w:abstractNumId w:val="40"/>
  </w:num>
  <w:num w:numId="16" w16cid:durableId="281225810">
    <w:abstractNumId w:val="8"/>
  </w:num>
  <w:num w:numId="17" w16cid:durableId="1077635789">
    <w:abstractNumId w:val="0"/>
  </w:num>
  <w:num w:numId="18" w16cid:durableId="1060132985">
    <w:abstractNumId w:val="33"/>
  </w:num>
  <w:num w:numId="19" w16cid:durableId="1729837915">
    <w:abstractNumId w:val="15"/>
  </w:num>
  <w:num w:numId="20" w16cid:durableId="274948590">
    <w:abstractNumId w:val="31"/>
  </w:num>
  <w:num w:numId="21" w16cid:durableId="192042995">
    <w:abstractNumId w:val="20"/>
  </w:num>
  <w:num w:numId="22" w16cid:durableId="257718510">
    <w:abstractNumId w:val="23"/>
  </w:num>
  <w:num w:numId="23" w16cid:durableId="76293398">
    <w:abstractNumId w:val="44"/>
  </w:num>
  <w:num w:numId="24" w16cid:durableId="1896431154">
    <w:abstractNumId w:val="5"/>
  </w:num>
  <w:num w:numId="25" w16cid:durableId="304629841">
    <w:abstractNumId w:val="2"/>
  </w:num>
  <w:num w:numId="26" w16cid:durableId="1619291894">
    <w:abstractNumId w:val="37"/>
  </w:num>
  <w:num w:numId="27" w16cid:durableId="719863071">
    <w:abstractNumId w:val="21"/>
  </w:num>
  <w:num w:numId="28" w16cid:durableId="1644776099">
    <w:abstractNumId w:val="30"/>
  </w:num>
  <w:num w:numId="29" w16cid:durableId="1916235392">
    <w:abstractNumId w:val="25"/>
  </w:num>
  <w:num w:numId="30" w16cid:durableId="565191565">
    <w:abstractNumId w:val="11"/>
  </w:num>
  <w:num w:numId="31" w16cid:durableId="109009016">
    <w:abstractNumId w:val="18"/>
  </w:num>
  <w:num w:numId="32" w16cid:durableId="1837769652">
    <w:abstractNumId w:val="24"/>
  </w:num>
  <w:num w:numId="33" w16cid:durableId="110902143">
    <w:abstractNumId w:val="42"/>
  </w:num>
  <w:num w:numId="34" w16cid:durableId="471102179">
    <w:abstractNumId w:val="28"/>
  </w:num>
  <w:num w:numId="35" w16cid:durableId="32074478">
    <w:abstractNumId w:val="36"/>
  </w:num>
  <w:num w:numId="36" w16cid:durableId="1574388973">
    <w:abstractNumId w:val="48"/>
  </w:num>
  <w:num w:numId="37" w16cid:durableId="1328556930">
    <w:abstractNumId w:val="45"/>
  </w:num>
  <w:num w:numId="38" w16cid:durableId="659314055">
    <w:abstractNumId w:val="46"/>
  </w:num>
  <w:num w:numId="39" w16cid:durableId="1036740098">
    <w:abstractNumId w:val="9"/>
  </w:num>
  <w:num w:numId="40" w16cid:durableId="1079324308">
    <w:abstractNumId w:val="41"/>
  </w:num>
  <w:num w:numId="41" w16cid:durableId="1184712253">
    <w:abstractNumId w:val="7"/>
  </w:num>
  <w:num w:numId="42" w16cid:durableId="670303307">
    <w:abstractNumId w:val="32"/>
  </w:num>
  <w:num w:numId="43" w16cid:durableId="1084641685">
    <w:abstractNumId w:val="14"/>
  </w:num>
  <w:num w:numId="44" w16cid:durableId="576869606">
    <w:abstractNumId w:val="17"/>
  </w:num>
  <w:num w:numId="45" w16cid:durableId="1289167358">
    <w:abstractNumId w:val="1"/>
  </w:num>
  <w:num w:numId="46" w16cid:durableId="1735544021">
    <w:abstractNumId w:val="13"/>
  </w:num>
  <w:num w:numId="47" w16cid:durableId="505361598">
    <w:abstractNumId w:val="6"/>
  </w:num>
  <w:num w:numId="48" w16cid:durableId="1881933649">
    <w:abstractNumId w:val="47"/>
  </w:num>
  <w:num w:numId="49" w16cid:durableId="881942658">
    <w:abstractNumId w:val="29"/>
  </w:num>
  <w:num w:numId="50" w16cid:durableId="174854496">
    <w:abstractNumId w:val="26"/>
  </w:num>
  <w:num w:numId="51" w16cid:durableId="167564886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3553"/>
    <w:rsid w:val="00032454"/>
    <w:rsid w:val="0003535B"/>
    <w:rsid w:val="00054E59"/>
    <w:rsid w:val="000560F9"/>
    <w:rsid w:val="00077B7F"/>
    <w:rsid w:val="000813DF"/>
    <w:rsid w:val="000B4985"/>
    <w:rsid w:val="000B747A"/>
    <w:rsid w:val="000C67A5"/>
    <w:rsid w:val="000D22DE"/>
    <w:rsid w:val="000E1862"/>
    <w:rsid w:val="000E4B78"/>
    <w:rsid w:val="00103319"/>
    <w:rsid w:val="0011708E"/>
    <w:rsid w:val="00136636"/>
    <w:rsid w:val="0014500D"/>
    <w:rsid w:val="00145830"/>
    <w:rsid w:val="001503C8"/>
    <w:rsid w:val="00150817"/>
    <w:rsid w:val="0016121D"/>
    <w:rsid w:val="00180566"/>
    <w:rsid w:val="00183BE3"/>
    <w:rsid w:val="001931EC"/>
    <w:rsid w:val="00194510"/>
    <w:rsid w:val="001A0D8D"/>
    <w:rsid w:val="001A2F7B"/>
    <w:rsid w:val="001B1E5E"/>
    <w:rsid w:val="001C3D24"/>
    <w:rsid w:val="001D0519"/>
    <w:rsid w:val="001D2B76"/>
    <w:rsid w:val="001E0120"/>
    <w:rsid w:val="001F03A2"/>
    <w:rsid w:val="001F5B00"/>
    <w:rsid w:val="0021146A"/>
    <w:rsid w:val="00213BCE"/>
    <w:rsid w:val="00231BE7"/>
    <w:rsid w:val="00235C61"/>
    <w:rsid w:val="00246A4D"/>
    <w:rsid w:val="00262498"/>
    <w:rsid w:val="00265CCB"/>
    <w:rsid w:val="002701E3"/>
    <w:rsid w:val="00284719"/>
    <w:rsid w:val="002B25FC"/>
    <w:rsid w:val="002D3A95"/>
    <w:rsid w:val="002E7B2C"/>
    <w:rsid w:val="002F5894"/>
    <w:rsid w:val="003165EA"/>
    <w:rsid w:val="003268B0"/>
    <w:rsid w:val="00330C1E"/>
    <w:rsid w:val="00341D7A"/>
    <w:rsid w:val="00342B64"/>
    <w:rsid w:val="00362001"/>
    <w:rsid w:val="0036694B"/>
    <w:rsid w:val="00366C9B"/>
    <w:rsid w:val="00380417"/>
    <w:rsid w:val="003979D8"/>
    <w:rsid w:val="003A2F71"/>
    <w:rsid w:val="003A4E00"/>
    <w:rsid w:val="003B317D"/>
    <w:rsid w:val="003C2B12"/>
    <w:rsid w:val="003E11C6"/>
    <w:rsid w:val="003E1389"/>
    <w:rsid w:val="003F7792"/>
    <w:rsid w:val="00406567"/>
    <w:rsid w:val="0041149B"/>
    <w:rsid w:val="00452139"/>
    <w:rsid w:val="0046625F"/>
    <w:rsid w:val="00487A85"/>
    <w:rsid w:val="004B0401"/>
    <w:rsid w:val="004B1441"/>
    <w:rsid w:val="004C790C"/>
    <w:rsid w:val="004D2F7D"/>
    <w:rsid w:val="004D6276"/>
    <w:rsid w:val="004E19C9"/>
    <w:rsid w:val="004E2511"/>
    <w:rsid w:val="004E65BC"/>
    <w:rsid w:val="00501204"/>
    <w:rsid w:val="005013DC"/>
    <w:rsid w:val="00512B3A"/>
    <w:rsid w:val="00523E01"/>
    <w:rsid w:val="00542B6F"/>
    <w:rsid w:val="0054306B"/>
    <w:rsid w:val="00544D03"/>
    <w:rsid w:val="00563CD9"/>
    <w:rsid w:val="00575F5A"/>
    <w:rsid w:val="0058346C"/>
    <w:rsid w:val="00586332"/>
    <w:rsid w:val="00594141"/>
    <w:rsid w:val="005A736D"/>
    <w:rsid w:val="005C266F"/>
    <w:rsid w:val="005C577F"/>
    <w:rsid w:val="005C6189"/>
    <w:rsid w:val="005E0E73"/>
    <w:rsid w:val="005E73D7"/>
    <w:rsid w:val="005F135E"/>
    <w:rsid w:val="005F178A"/>
    <w:rsid w:val="005F38E2"/>
    <w:rsid w:val="005F5302"/>
    <w:rsid w:val="006067EB"/>
    <w:rsid w:val="00610E88"/>
    <w:rsid w:val="00613779"/>
    <w:rsid w:val="00631249"/>
    <w:rsid w:val="006318C0"/>
    <w:rsid w:val="00652B7C"/>
    <w:rsid w:val="006567CC"/>
    <w:rsid w:val="00656DB4"/>
    <w:rsid w:val="006570E9"/>
    <w:rsid w:val="006733D1"/>
    <w:rsid w:val="006904A9"/>
    <w:rsid w:val="00691F92"/>
    <w:rsid w:val="006A54C1"/>
    <w:rsid w:val="006A5DDD"/>
    <w:rsid w:val="006A6A71"/>
    <w:rsid w:val="006A7DD9"/>
    <w:rsid w:val="006D052D"/>
    <w:rsid w:val="006D24FF"/>
    <w:rsid w:val="006D334D"/>
    <w:rsid w:val="0070088D"/>
    <w:rsid w:val="00700B1E"/>
    <w:rsid w:val="0070194E"/>
    <w:rsid w:val="00703DE3"/>
    <w:rsid w:val="007230E1"/>
    <w:rsid w:val="00753639"/>
    <w:rsid w:val="00756B95"/>
    <w:rsid w:val="0076036A"/>
    <w:rsid w:val="007608D7"/>
    <w:rsid w:val="007618C2"/>
    <w:rsid w:val="00767E11"/>
    <w:rsid w:val="00770F99"/>
    <w:rsid w:val="007724FC"/>
    <w:rsid w:val="00775D0E"/>
    <w:rsid w:val="00782763"/>
    <w:rsid w:val="00792FB5"/>
    <w:rsid w:val="0079594A"/>
    <w:rsid w:val="007A21C0"/>
    <w:rsid w:val="007B1F64"/>
    <w:rsid w:val="007B7728"/>
    <w:rsid w:val="007C7302"/>
    <w:rsid w:val="007E5911"/>
    <w:rsid w:val="007E7F21"/>
    <w:rsid w:val="0080046A"/>
    <w:rsid w:val="00803452"/>
    <w:rsid w:val="0081616A"/>
    <w:rsid w:val="0084668C"/>
    <w:rsid w:val="0085011B"/>
    <w:rsid w:val="00856EF3"/>
    <w:rsid w:val="0085700C"/>
    <w:rsid w:val="008701DE"/>
    <w:rsid w:val="00881214"/>
    <w:rsid w:val="0088276C"/>
    <w:rsid w:val="00884F4E"/>
    <w:rsid w:val="008903AC"/>
    <w:rsid w:val="0089079C"/>
    <w:rsid w:val="008D226E"/>
    <w:rsid w:val="008D28EE"/>
    <w:rsid w:val="008F3478"/>
    <w:rsid w:val="008F6F20"/>
    <w:rsid w:val="00901EC6"/>
    <w:rsid w:val="00917A68"/>
    <w:rsid w:val="00923E27"/>
    <w:rsid w:val="00925370"/>
    <w:rsid w:val="00931D42"/>
    <w:rsid w:val="00933061"/>
    <w:rsid w:val="00935C91"/>
    <w:rsid w:val="009360CD"/>
    <w:rsid w:val="00940F26"/>
    <w:rsid w:val="00963E0C"/>
    <w:rsid w:val="009667DA"/>
    <w:rsid w:val="00982816"/>
    <w:rsid w:val="009911CC"/>
    <w:rsid w:val="009A24C1"/>
    <w:rsid w:val="009A6698"/>
    <w:rsid w:val="009D02A8"/>
    <w:rsid w:val="009D1930"/>
    <w:rsid w:val="009F6431"/>
    <w:rsid w:val="00A05E03"/>
    <w:rsid w:val="00A2428F"/>
    <w:rsid w:val="00A24CDB"/>
    <w:rsid w:val="00A3040F"/>
    <w:rsid w:val="00A3478D"/>
    <w:rsid w:val="00A609F4"/>
    <w:rsid w:val="00A6356D"/>
    <w:rsid w:val="00A70E25"/>
    <w:rsid w:val="00A974D1"/>
    <w:rsid w:val="00A97808"/>
    <w:rsid w:val="00AB1BAF"/>
    <w:rsid w:val="00AB1F68"/>
    <w:rsid w:val="00AB4AA0"/>
    <w:rsid w:val="00AC2A41"/>
    <w:rsid w:val="00AC526A"/>
    <w:rsid w:val="00AD3B60"/>
    <w:rsid w:val="00AF41C9"/>
    <w:rsid w:val="00AF60CB"/>
    <w:rsid w:val="00AF7334"/>
    <w:rsid w:val="00B02497"/>
    <w:rsid w:val="00B02AFC"/>
    <w:rsid w:val="00B043EB"/>
    <w:rsid w:val="00B1282B"/>
    <w:rsid w:val="00B137A4"/>
    <w:rsid w:val="00B34F16"/>
    <w:rsid w:val="00B40FC2"/>
    <w:rsid w:val="00B545BF"/>
    <w:rsid w:val="00B664A3"/>
    <w:rsid w:val="00B675FA"/>
    <w:rsid w:val="00B723F6"/>
    <w:rsid w:val="00B87894"/>
    <w:rsid w:val="00BB7A85"/>
    <w:rsid w:val="00BF002A"/>
    <w:rsid w:val="00BF17E6"/>
    <w:rsid w:val="00C06744"/>
    <w:rsid w:val="00C06F6A"/>
    <w:rsid w:val="00C1625E"/>
    <w:rsid w:val="00C25D56"/>
    <w:rsid w:val="00C43E43"/>
    <w:rsid w:val="00C44C91"/>
    <w:rsid w:val="00C66668"/>
    <w:rsid w:val="00C83A34"/>
    <w:rsid w:val="00C93517"/>
    <w:rsid w:val="00CA69C9"/>
    <w:rsid w:val="00CA6B60"/>
    <w:rsid w:val="00CB2275"/>
    <w:rsid w:val="00CB4640"/>
    <w:rsid w:val="00CC3796"/>
    <w:rsid w:val="00CD3970"/>
    <w:rsid w:val="00CD3E6C"/>
    <w:rsid w:val="00CE3DFF"/>
    <w:rsid w:val="00D06472"/>
    <w:rsid w:val="00D0786C"/>
    <w:rsid w:val="00D2116E"/>
    <w:rsid w:val="00D222DC"/>
    <w:rsid w:val="00D3414A"/>
    <w:rsid w:val="00D61B38"/>
    <w:rsid w:val="00D67B38"/>
    <w:rsid w:val="00D76B07"/>
    <w:rsid w:val="00D8129D"/>
    <w:rsid w:val="00D82360"/>
    <w:rsid w:val="00D83553"/>
    <w:rsid w:val="00D8610E"/>
    <w:rsid w:val="00D92304"/>
    <w:rsid w:val="00DA7EF1"/>
    <w:rsid w:val="00DB03DD"/>
    <w:rsid w:val="00DC36B9"/>
    <w:rsid w:val="00DE4B6D"/>
    <w:rsid w:val="00DF3182"/>
    <w:rsid w:val="00E055A4"/>
    <w:rsid w:val="00E066FF"/>
    <w:rsid w:val="00E06C55"/>
    <w:rsid w:val="00E129A5"/>
    <w:rsid w:val="00E13E83"/>
    <w:rsid w:val="00E3325F"/>
    <w:rsid w:val="00E51FFB"/>
    <w:rsid w:val="00E54919"/>
    <w:rsid w:val="00E659D1"/>
    <w:rsid w:val="00E679BE"/>
    <w:rsid w:val="00E73D4F"/>
    <w:rsid w:val="00EF3BAF"/>
    <w:rsid w:val="00F01552"/>
    <w:rsid w:val="00F22ACA"/>
    <w:rsid w:val="00F23487"/>
    <w:rsid w:val="00F32898"/>
    <w:rsid w:val="00F51A13"/>
    <w:rsid w:val="00F61C22"/>
    <w:rsid w:val="00FB4B2B"/>
    <w:rsid w:val="00FC070C"/>
    <w:rsid w:val="00FD1ACB"/>
    <w:rsid w:val="00FD6136"/>
    <w:rsid w:val="00FE5313"/>
    <w:rsid w:val="00FE7965"/>
    <w:rsid w:val="00FF368E"/>
    <w:rsid w:val="00FF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9664F"/>
  <w15:docId w15:val="{6783799D-6A94-4DC7-8CB0-8C3B4BFE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EB"/>
    <w:rPr>
      <w:sz w:val="24"/>
      <w:szCs w:val="24"/>
      <w:lang w:val="en-GB" w:eastAsia="en-US"/>
    </w:rPr>
  </w:style>
  <w:style w:type="paragraph" w:styleId="Heading1">
    <w:name w:val="heading 1"/>
    <w:aliases w:val="section"/>
    <w:basedOn w:val="Normal"/>
    <w:next w:val="Normal"/>
    <w:qFormat/>
    <w:pPr>
      <w:keepNext/>
      <w:outlineLvl w:val="0"/>
    </w:pPr>
    <w:rPr>
      <w:b/>
      <w:szCs w:val="20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4640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B4640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C3796"/>
    <w:pPr>
      <w:ind w:left="720"/>
      <w:contextualSpacing/>
    </w:pPr>
    <w:rPr>
      <w:szCs w:val="20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470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eonard\AppData\Roaming\Microsoft\Templates\WIT%20exam%20solu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WIT exam solution.dotx</Template>
  <TotalTime>1446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W.I.T.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Leonard</dc:creator>
  <cp:lastModifiedBy>Frank Leonard</cp:lastModifiedBy>
  <cp:revision>95</cp:revision>
  <dcterms:created xsi:type="dcterms:W3CDTF">2017-09-27T10:31:00Z</dcterms:created>
  <dcterms:modified xsi:type="dcterms:W3CDTF">2024-01-30T09:11:00Z</dcterms:modified>
</cp:coreProperties>
</file>